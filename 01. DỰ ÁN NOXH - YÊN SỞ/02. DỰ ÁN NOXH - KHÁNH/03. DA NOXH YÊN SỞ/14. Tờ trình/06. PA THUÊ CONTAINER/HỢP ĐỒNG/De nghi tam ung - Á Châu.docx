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C8C1" w14:textId="77777777" w:rsidR="001F5698" w:rsidRPr="004A7F71" w:rsidRDefault="00F00569">
      <w:pPr>
        <w:rPr>
          <w:color w:val="000000"/>
          <w:sz w:val="28"/>
          <w:szCs w:val="26"/>
        </w:rPr>
      </w:pPr>
      <w:r w:rsidRPr="004A7F71">
        <w:rPr>
          <w:color w:val="000000"/>
          <w:sz w:val="28"/>
          <w:szCs w:val="26"/>
        </w:rPr>
        <w:tab/>
      </w:r>
      <w:r w:rsidRPr="004A7F71">
        <w:rPr>
          <w:color w:val="000000"/>
          <w:sz w:val="28"/>
          <w:szCs w:val="26"/>
        </w:rPr>
        <w:tab/>
      </w:r>
      <w:r w:rsidRPr="004A7F71">
        <w:rPr>
          <w:color w:val="000000"/>
          <w:sz w:val="28"/>
          <w:szCs w:val="26"/>
        </w:rPr>
        <w:tab/>
      </w:r>
      <w:r w:rsidRPr="004A7F71">
        <w:rPr>
          <w:color w:val="000000"/>
          <w:sz w:val="28"/>
          <w:szCs w:val="26"/>
        </w:rPr>
        <w:tab/>
        <w:t xml:space="preserve">         </w:t>
      </w:r>
    </w:p>
    <w:p w14:paraId="0A44B335" w14:textId="65B19595" w:rsidR="001C07B4" w:rsidRPr="004A7F71" w:rsidRDefault="005A7F7B" w:rsidP="001C07B4">
      <w:pPr>
        <w:tabs>
          <w:tab w:val="left" w:pos="1701"/>
        </w:tabs>
        <w:jc w:val="both"/>
        <w:rPr>
          <w:b/>
          <w:color w:val="000000"/>
          <w:sz w:val="28"/>
          <w:szCs w:val="26"/>
        </w:rPr>
      </w:pPr>
      <w:r w:rsidRPr="004A7F71">
        <w:t xml:space="preserve">                       </w:t>
      </w:r>
      <w:r w:rsidR="00C050E7" w:rsidRPr="004A7F71">
        <w:rPr>
          <w:sz w:val="4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4"/>
        <w:gridCol w:w="7694"/>
      </w:tblGrid>
      <w:tr w:rsidR="006D4299" w:rsidRPr="00424080" w14:paraId="47A03C6D" w14:textId="77777777" w:rsidTr="006D4299">
        <w:tc>
          <w:tcPr>
            <w:tcW w:w="2584" w:type="dxa"/>
          </w:tcPr>
          <w:p w14:paraId="1E4C7295" w14:textId="1514E297" w:rsidR="006D4299" w:rsidRPr="00424080" w:rsidRDefault="006D4299" w:rsidP="00430488">
            <w:pPr>
              <w:jc w:val="center"/>
              <w:rPr>
                <w:bCs/>
                <w:iCs/>
                <w:color w:val="000000"/>
                <w:sz w:val="26"/>
                <w:szCs w:val="26"/>
              </w:rPr>
            </w:pPr>
            <w:r w:rsidRPr="00424080">
              <w:rPr>
                <w:noProof/>
                <w:color w:val="000000"/>
                <w:sz w:val="26"/>
                <w:szCs w:val="26"/>
              </w:rPr>
              <w:drawing>
                <wp:inline distT="0" distB="0" distL="0" distR="0" wp14:anchorId="795DCB48" wp14:editId="2A6A8307">
                  <wp:extent cx="838200" cy="93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376" cy="94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75D4877B" w14:textId="77777777" w:rsidR="006D4299" w:rsidRPr="00424080" w:rsidRDefault="006D4299" w:rsidP="00430488">
            <w:pPr>
              <w:pStyle w:val="Header"/>
              <w:tabs>
                <w:tab w:val="right" w:pos="10080"/>
              </w:tabs>
              <w:ind w:left="453" w:hanging="227"/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424080">
              <w:rPr>
                <w:rFonts w:ascii="Times New Roman" w:hAnsi="Times New Roman"/>
                <w:b/>
                <w:color w:val="000000"/>
                <w:szCs w:val="26"/>
              </w:rPr>
              <w:t>A CHAU CONTAINER,.CO LTD</w:t>
            </w:r>
          </w:p>
          <w:p w14:paraId="755E7337" w14:textId="3A70ABFA" w:rsidR="006D4299" w:rsidRPr="003657C8" w:rsidRDefault="006D4299" w:rsidP="00430488">
            <w:pPr>
              <w:pStyle w:val="Header"/>
              <w:tabs>
                <w:tab w:val="right" w:pos="10080"/>
              </w:tabs>
              <w:ind w:left="453" w:hanging="227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3657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VP: </w:t>
            </w:r>
            <w:r w:rsidRPr="003657C8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Lô số D10-NV8, ô 25 khu D, khu ĐTM hai bên đường Lê Trọng Tấn – Geleximco, xã </w:t>
            </w:r>
            <w:r w:rsidR="00FF419B">
              <w:rPr>
                <w:rFonts w:ascii="Times New Roman" w:hAnsi="Times New Roman"/>
                <w:bCs/>
                <w:sz w:val="24"/>
                <w:szCs w:val="24"/>
                <w:lang w:val="vi-VN" w:eastAsia="zh-CN"/>
              </w:rPr>
              <w:t>An Khánh</w:t>
            </w:r>
            <w:r w:rsidRPr="003657C8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, thành phố Hà Nội</w:t>
            </w:r>
          </w:p>
          <w:p w14:paraId="45E6C6A7" w14:textId="77777777" w:rsidR="006D4299" w:rsidRPr="003657C8" w:rsidRDefault="006D4299" w:rsidP="00430488">
            <w:pPr>
              <w:pStyle w:val="Header"/>
              <w:tabs>
                <w:tab w:val="right" w:pos="10080"/>
              </w:tabs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3657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Tel: 0976. 370.710 – 0964.956.098</w:t>
            </w:r>
          </w:p>
          <w:p w14:paraId="1254507B" w14:textId="1431BCFA" w:rsidR="006D4299" w:rsidRPr="00424080" w:rsidRDefault="00FF419B" w:rsidP="00FF419B">
            <w:pPr>
              <w:pStyle w:val="Header"/>
              <w:tabs>
                <w:tab w:val="right" w:pos="10080"/>
              </w:tabs>
              <w:jc w:val="center"/>
              <w:rPr>
                <w:rFonts w:ascii="Times New Roman" w:hAnsi="Times New Roman"/>
                <w:bCs/>
                <w:iCs/>
                <w:color w:val="000000"/>
                <w:szCs w:val="26"/>
              </w:rPr>
            </w:pPr>
            <w:r w:rsidRPr="003657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Website: Achaucontainer.com</w:t>
            </w:r>
            <w:r w:rsidR="006D4299" w:rsidRPr="003657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     Email: achaucontainer.vn@gmail.com</w:t>
            </w:r>
          </w:p>
        </w:tc>
      </w:tr>
    </w:tbl>
    <w:p w14:paraId="693AEED9" w14:textId="77777777" w:rsidR="006D4299" w:rsidRPr="00424080" w:rsidRDefault="00000000" w:rsidP="006D4299">
      <w:pPr>
        <w:rPr>
          <w:b/>
          <w:i/>
          <w:color w:val="000000"/>
          <w:sz w:val="26"/>
          <w:szCs w:val="26"/>
          <w:u w:val="single"/>
        </w:rPr>
      </w:pPr>
      <w:r>
        <w:rPr>
          <w:b/>
          <w:i/>
          <w:noProof/>
          <w:color w:val="000000"/>
          <w:sz w:val="26"/>
          <w:szCs w:val="26"/>
          <w:u w:val="single"/>
        </w:rPr>
        <w:pict w14:anchorId="0625F612">
          <v:line id="_x0000_s1034" style="position:absolute;z-index:251659264;mso-position-horizontal-relative:text;mso-position-vertical-relative:text" from="2.45pt,.95pt" to="504.35pt,.95pt" strokeweight="3.75pt">
            <v:stroke linestyle="thinThick"/>
          </v:line>
        </w:pict>
      </w:r>
    </w:p>
    <w:p w14:paraId="089BBFD0" w14:textId="77777777" w:rsidR="001643AC" w:rsidRPr="004A7F71" w:rsidRDefault="001643AC" w:rsidP="00C050E7">
      <w:pPr>
        <w:pStyle w:val="Heading7"/>
        <w:rPr>
          <w:rFonts w:ascii="Times New Roman" w:hAnsi="Times New Roman"/>
          <w:sz w:val="42"/>
          <w:szCs w:val="26"/>
        </w:rPr>
      </w:pPr>
    </w:p>
    <w:p w14:paraId="5A1A53F2" w14:textId="77777777" w:rsidR="002140A0" w:rsidRPr="004A7F71" w:rsidRDefault="002140A0" w:rsidP="002140A0"/>
    <w:p w14:paraId="3F134C65" w14:textId="0FDE182E" w:rsidR="00C050E7" w:rsidRPr="00FF419B" w:rsidRDefault="00C86C8B" w:rsidP="006D4299">
      <w:pPr>
        <w:spacing w:line="300" w:lineRule="auto"/>
        <w:jc w:val="center"/>
        <w:rPr>
          <w:b/>
          <w:color w:val="000000"/>
          <w:sz w:val="40"/>
          <w:szCs w:val="40"/>
          <w:u w:val="single"/>
          <w:lang w:val="vi-VN"/>
        </w:rPr>
      </w:pPr>
      <w:r w:rsidRPr="006D4299">
        <w:rPr>
          <w:b/>
          <w:color w:val="000000"/>
          <w:sz w:val="40"/>
          <w:szCs w:val="40"/>
          <w:u w:val="single"/>
        </w:rPr>
        <w:t xml:space="preserve">ĐỀ NGHỊ </w:t>
      </w:r>
      <w:r w:rsidR="00F94EAE" w:rsidRPr="006D4299">
        <w:rPr>
          <w:b/>
          <w:color w:val="000000"/>
          <w:sz w:val="40"/>
          <w:szCs w:val="40"/>
          <w:u w:val="single"/>
        </w:rPr>
        <w:t>T</w:t>
      </w:r>
      <w:r w:rsidR="007312B8">
        <w:rPr>
          <w:b/>
          <w:color w:val="000000"/>
          <w:sz w:val="40"/>
          <w:szCs w:val="40"/>
          <w:u w:val="single"/>
        </w:rPr>
        <w:t>ẠM ỨNG</w:t>
      </w:r>
    </w:p>
    <w:p w14:paraId="6266A498" w14:textId="77777777" w:rsidR="00C050E7" w:rsidRPr="001B4B5B" w:rsidRDefault="00C050E7" w:rsidP="00AF300D">
      <w:pPr>
        <w:spacing w:line="360" w:lineRule="auto"/>
        <w:rPr>
          <w:b/>
          <w:i/>
          <w:sz w:val="28"/>
          <w:szCs w:val="28"/>
        </w:rPr>
      </w:pPr>
    </w:p>
    <w:p w14:paraId="02F23A76" w14:textId="533DDA51" w:rsidR="00460E4A" w:rsidRDefault="00305D0A" w:rsidP="00A7561C">
      <w:pPr>
        <w:spacing w:line="300" w:lineRule="auto"/>
        <w:rPr>
          <w:b/>
          <w:bCs/>
          <w:iCs/>
          <w:color w:val="000000"/>
          <w:sz w:val="26"/>
          <w:szCs w:val="26"/>
          <w:lang w:val="vi-VN"/>
        </w:rPr>
      </w:pPr>
      <w:r w:rsidRPr="00F74368">
        <w:rPr>
          <w:sz w:val="26"/>
          <w:szCs w:val="24"/>
        </w:rPr>
        <w:t xml:space="preserve">   </w:t>
      </w:r>
      <w:r w:rsidR="00D91D28">
        <w:rPr>
          <w:sz w:val="26"/>
          <w:szCs w:val="24"/>
        </w:rPr>
        <w:t xml:space="preserve">     </w:t>
      </w:r>
      <w:r w:rsidR="00154C0E">
        <w:rPr>
          <w:sz w:val="26"/>
          <w:szCs w:val="24"/>
        </w:rPr>
        <w:t xml:space="preserve">    </w:t>
      </w:r>
      <w:r w:rsidR="00481E02" w:rsidRPr="00F74368">
        <w:rPr>
          <w:sz w:val="26"/>
          <w:szCs w:val="24"/>
        </w:rPr>
        <w:t>Kính gửi</w:t>
      </w:r>
      <w:r w:rsidR="00C050E7" w:rsidRPr="00F74368">
        <w:rPr>
          <w:sz w:val="26"/>
          <w:szCs w:val="24"/>
        </w:rPr>
        <w:t>:</w:t>
      </w:r>
      <w:r w:rsidR="00074073">
        <w:rPr>
          <w:b/>
          <w:sz w:val="24"/>
          <w:szCs w:val="24"/>
        </w:rPr>
        <w:t xml:space="preserve"> </w:t>
      </w:r>
      <w:r w:rsidR="006D4299" w:rsidRPr="00CD2646">
        <w:rPr>
          <w:b/>
          <w:bCs/>
          <w:iCs/>
          <w:color w:val="000000" w:themeColor="text1"/>
          <w:sz w:val="26"/>
          <w:szCs w:val="26"/>
          <w:lang w:val="nl-NL"/>
        </w:rPr>
        <w:t xml:space="preserve">CÔNG TY </w:t>
      </w:r>
      <w:r w:rsidR="00A96CFF" w:rsidRPr="004D7078">
        <w:rPr>
          <w:b/>
          <w:bCs/>
          <w:iCs/>
          <w:color w:val="000000"/>
          <w:sz w:val="26"/>
          <w:szCs w:val="26"/>
          <w:lang w:val="sv-SE"/>
        </w:rPr>
        <w:t>CỔ PHẦN ĐẦU TƯ XÂY DỰNG VÀ KỸ THUẬT VNCN E&amp;C</w:t>
      </w:r>
      <w:r w:rsidR="00A96CFF" w:rsidRPr="00355758">
        <w:rPr>
          <w:b/>
          <w:bCs/>
          <w:iCs/>
          <w:color w:val="000000"/>
          <w:sz w:val="26"/>
          <w:szCs w:val="26"/>
          <w:lang w:val="sv-SE"/>
        </w:rPr>
        <w:t xml:space="preserve"> </w:t>
      </w:r>
    </w:p>
    <w:p w14:paraId="1FCBDDE4" w14:textId="77777777" w:rsidR="00CB2433" w:rsidRPr="00CB2433" w:rsidRDefault="00CB2433" w:rsidP="00A7561C">
      <w:pPr>
        <w:spacing w:line="300" w:lineRule="auto"/>
        <w:rPr>
          <w:b/>
          <w:sz w:val="26"/>
          <w:lang w:val="vi-VN"/>
        </w:rPr>
      </w:pPr>
    </w:p>
    <w:p w14:paraId="26BF500E" w14:textId="3D787F13" w:rsidR="005D6725" w:rsidRPr="00F973C9" w:rsidRDefault="0036699C" w:rsidP="00A7561C">
      <w:pPr>
        <w:spacing w:line="300" w:lineRule="auto"/>
        <w:ind w:left="630"/>
        <w:jc w:val="both"/>
        <w:rPr>
          <w:b/>
          <w:sz w:val="24"/>
          <w:szCs w:val="24"/>
          <w:lang w:val="sv-SE"/>
        </w:rPr>
      </w:pPr>
      <w:r w:rsidRPr="00F973C9">
        <w:rPr>
          <w:sz w:val="26"/>
          <w:szCs w:val="24"/>
          <w:lang w:val="sv-SE"/>
        </w:rPr>
        <w:t xml:space="preserve">- </w:t>
      </w:r>
      <w:r w:rsidR="000C791C" w:rsidRPr="00F973C9">
        <w:rPr>
          <w:sz w:val="26"/>
          <w:szCs w:val="24"/>
          <w:lang w:val="sv-SE"/>
        </w:rPr>
        <w:t xml:space="preserve">Căn cứ </w:t>
      </w:r>
      <w:r w:rsidR="00820004" w:rsidRPr="00F973C9">
        <w:rPr>
          <w:sz w:val="26"/>
          <w:szCs w:val="24"/>
          <w:lang w:val="sv-SE"/>
        </w:rPr>
        <w:t xml:space="preserve">vào hợp đồng số </w:t>
      </w:r>
      <w:bookmarkStart w:id="0" w:name="_Hlk48134268"/>
      <w:bookmarkStart w:id="1" w:name="_Hlk71555678"/>
      <w:r w:rsidR="002E3DAE">
        <w:rPr>
          <w:sz w:val="26"/>
          <w:szCs w:val="24"/>
          <w:lang w:val="vi-VN"/>
        </w:rPr>
        <w:t>2307</w:t>
      </w:r>
      <w:r w:rsidR="00A96CFF" w:rsidRPr="002054F1">
        <w:rPr>
          <w:sz w:val="26"/>
          <w:szCs w:val="24"/>
          <w:lang w:val="sv-SE"/>
        </w:rPr>
        <w:t>B</w:t>
      </w:r>
      <w:r w:rsidR="00847089" w:rsidRPr="002054F1">
        <w:rPr>
          <w:sz w:val="26"/>
          <w:szCs w:val="24"/>
          <w:lang w:val="sv-SE"/>
        </w:rPr>
        <w:t>/202</w:t>
      </w:r>
      <w:r w:rsidR="007312B8">
        <w:rPr>
          <w:sz w:val="26"/>
          <w:szCs w:val="24"/>
          <w:lang w:val="sv-SE"/>
        </w:rPr>
        <w:t>6</w:t>
      </w:r>
      <w:r w:rsidR="00847089" w:rsidRPr="002054F1">
        <w:rPr>
          <w:sz w:val="26"/>
          <w:szCs w:val="24"/>
          <w:lang w:val="sv-SE"/>
        </w:rPr>
        <w:t>/HĐKT/</w:t>
      </w:r>
      <w:bookmarkEnd w:id="0"/>
      <w:r w:rsidR="00A96CFF" w:rsidRPr="002054F1">
        <w:rPr>
          <w:sz w:val="26"/>
          <w:szCs w:val="24"/>
          <w:lang w:val="sv-SE"/>
        </w:rPr>
        <w:t>VNCN</w:t>
      </w:r>
      <w:r w:rsidR="00847089" w:rsidRPr="002054F1">
        <w:rPr>
          <w:sz w:val="26"/>
          <w:szCs w:val="24"/>
          <w:lang w:val="sv-SE"/>
        </w:rPr>
        <w:t>-AC</w:t>
      </w:r>
      <w:bookmarkEnd w:id="1"/>
      <w:r w:rsidR="00847089" w:rsidRPr="00F973C9">
        <w:rPr>
          <w:sz w:val="26"/>
          <w:szCs w:val="24"/>
          <w:lang w:val="sv-SE"/>
        </w:rPr>
        <w:t xml:space="preserve"> </w:t>
      </w:r>
      <w:r w:rsidR="00CD344A" w:rsidRPr="00F973C9">
        <w:rPr>
          <w:sz w:val="26"/>
          <w:szCs w:val="24"/>
          <w:lang w:val="sv-SE"/>
        </w:rPr>
        <w:t xml:space="preserve">ký ngày </w:t>
      </w:r>
      <w:r w:rsidR="002E3DAE">
        <w:rPr>
          <w:sz w:val="26"/>
          <w:szCs w:val="24"/>
          <w:lang w:val="vi-VN"/>
        </w:rPr>
        <w:t>23</w:t>
      </w:r>
      <w:r w:rsidR="00F94EAE" w:rsidRPr="00F973C9">
        <w:rPr>
          <w:sz w:val="26"/>
          <w:szCs w:val="24"/>
          <w:lang w:val="sv-SE"/>
        </w:rPr>
        <w:t>/</w:t>
      </w:r>
      <w:r w:rsidR="002E3DAE">
        <w:rPr>
          <w:sz w:val="26"/>
          <w:szCs w:val="24"/>
          <w:lang w:val="vi-VN"/>
        </w:rPr>
        <w:t>7</w:t>
      </w:r>
      <w:r w:rsidR="00634C7E" w:rsidRPr="00F973C9">
        <w:rPr>
          <w:sz w:val="26"/>
          <w:szCs w:val="24"/>
          <w:lang w:val="sv-SE"/>
        </w:rPr>
        <w:t>/202</w:t>
      </w:r>
      <w:r w:rsidR="007312B8">
        <w:rPr>
          <w:sz w:val="26"/>
          <w:szCs w:val="24"/>
          <w:lang w:val="sv-SE"/>
        </w:rPr>
        <w:t>6</w:t>
      </w:r>
      <w:r w:rsidR="00394FB8" w:rsidRPr="00F973C9">
        <w:rPr>
          <w:sz w:val="26"/>
          <w:szCs w:val="24"/>
          <w:lang w:val="sv-SE"/>
        </w:rPr>
        <w:t xml:space="preserve"> </w:t>
      </w:r>
      <w:r w:rsidR="00481E02" w:rsidRPr="00F973C9">
        <w:rPr>
          <w:sz w:val="26"/>
          <w:szCs w:val="24"/>
          <w:lang w:val="sv-SE"/>
        </w:rPr>
        <w:t>giữa</w:t>
      </w:r>
      <w:r w:rsidR="00D81040" w:rsidRPr="00D81040">
        <w:rPr>
          <w:b/>
          <w:color w:val="000000"/>
          <w:sz w:val="26"/>
          <w:lang w:val="sv-SE"/>
        </w:rPr>
        <w:t xml:space="preserve"> </w:t>
      </w:r>
      <w:r w:rsidR="005B6714" w:rsidRPr="00F973C9">
        <w:rPr>
          <w:b/>
          <w:iCs/>
          <w:sz w:val="26"/>
          <w:szCs w:val="24"/>
          <w:lang w:val="sv-SE"/>
        </w:rPr>
        <w:t>CÔNG TY</w:t>
      </w:r>
      <w:r w:rsidR="00A96CFF">
        <w:rPr>
          <w:b/>
          <w:iCs/>
          <w:sz w:val="26"/>
          <w:szCs w:val="24"/>
          <w:lang w:val="vi-VN"/>
        </w:rPr>
        <w:t xml:space="preserve"> </w:t>
      </w:r>
      <w:r w:rsidR="00A96CFF" w:rsidRPr="004D7078">
        <w:rPr>
          <w:b/>
          <w:bCs/>
          <w:iCs/>
          <w:color w:val="000000"/>
          <w:sz w:val="26"/>
          <w:szCs w:val="26"/>
          <w:lang w:val="sv-SE"/>
        </w:rPr>
        <w:t>CỔ PHẦN ĐẦU TƯ XÂY DỰNG VÀ KỸ THUẬT VNCN E&amp;C</w:t>
      </w:r>
      <w:r w:rsidR="00A96CFF" w:rsidRPr="00355758">
        <w:rPr>
          <w:b/>
          <w:bCs/>
          <w:iCs/>
          <w:color w:val="000000"/>
          <w:sz w:val="26"/>
          <w:szCs w:val="26"/>
          <w:lang w:val="sv-SE"/>
        </w:rPr>
        <w:t xml:space="preserve"> </w:t>
      </w:r>
      <w:r w:rsidR="00C050E7" w:rsidRPr="00F973C9">
        <w:rPr>
          <w:sz w:val="26"/>
          <w:szCs w:val="24"/>
          <w:lang w:val="sv-SE"/>
        </w:rPr>
        <w:t>(</w:t>
      </w:r>
      <w:r w:rsidR="00481E02" w:rsidRPr="00F973C9">
        <w:rPr>
          <w:sz w:val="26"/>
          <w:szCs w:val="24"/>
          <w:lang w:val="sv-SE"/>
        </w:rPr>
        <w:t>Gọi tắt là Bên</w:t>
      </w:r>
      <w:r w:rsidR="00C050E7" w:rsidRPr="00F973C9">
        <w:rPr>
          <w:sz w:val="26"/>
          <w:szCs w:val="24"/>
          <w:lang w:val="sv-SE"/>
        </w:rPr>
        <w:t xml:space="preserve"> A) </w:t>
      </w:r>
      <w:r w:rsidR="00481E02" w:rsidRPr="00F973C9">
        <w:rPr>
          <w:sz w:val="26"/>
          <w:szCs w:val="24"/>
          <w:lang w:val="sv-SE"/>
        </w:rPr>
        <w:t>và</w:t>
      </w:r>
      <w:r w:rsidR="00C050E7" w:rsidRPr="00F973C9">
        <w:rPr>
          <w:sz w:val="26"/>
          <w:szCs w:val="24"/>
          <w:lang w:val="sv-SE"/>
        </w:rPr>
        <w:t xml:space="preserve"> </w:t>
      </w:r>
      <w:r w:rsidR="004A187E" w:rsidRPr="00F973C9">
        <w:rPr>
          <w:b/>
          <w:iCs/>
          <w:sz w:val="26"/>
          <w:szCs w:val="24"/>
          <w:lang w:val="sv-SE"/>
        </w:rPr>
        <w:t xml:space="preserve"> CÔNG </w:t>
      </w:r>
      <w:r w:rsidR="004A187E" w:rsidRPr="005B6714">
        <w:rPr>
          <w:b/>
          <w:sz w:val="26"/>
          <w:lang w:val="sv-SE"/>
        </w:rPr>
        <w:t>TY</w:t>
      </w:r>
      <w:r w:rsidR="005B6714" w:rsidRPr="005B6714">
        <w:rPr>
          <w:b/>
          <w:sz w:val="26"/>
          <w:lang w:val="sv-SE"/>
        </w:rPr>
        <w:t xml:space="preserve"> </w:t>
      </w:r>
      <w:r w:rsidR="006D4299" w:rsidRPr="00F973C9">
        <w:rPr>
          <w:b/>
          <w:bCs/>
          <w:color w:val="000000" w:themeColor="text1"/>
          <w:sz w:val="26"/>
          <w:szCs w:val="26"/>
          <w:lang w:val="sv-SE"/>
        </w:rPr>
        <w:t>CỔ PHẦN TH</w:t>
      </w:r>
      <w:r w:rsidR="006D4299" w:rsidRPr="00F973C9">
        <w:rPr>
          <w:rFonts w:hint="eastAsia"/>
          <w:b/>
          <w:bCs/>
          <w:color w:val="000000" w:themeColor="text1"/>
          <w:sz w:val="26"/>
          <w:szCs w:val="26"/>
          <w:lang w:val="sv-SE"/>
        </w:rPr>
        <w:t>ƯƠ</w:t>
      </w:r>
      <w:r w:rsidR="006D4299" w:rsidRPr="00F973C9">
        <w:rPr>
          <w:b/>
          <w:bCs/>
          <w:color w:val="000000" w:themeColor="text1"/>
          <w:sz w:val="26"/>
          <w:szCs w:val="26"/>
          <w:lang w:val="sv-SE"/>
        </w:rPr>
        <w:t>NG MẠI VÀ VẬN TẢI Á CHÂU CONTAINER</w:t>
      </w:r>
      <w:r w:rsidR="006D4299" w:rsidRPr="00F973C9">
        <w:rPr>
          <w:sz w:val="26"/>
          <w:szCs w:val="24"/>
          <w:lang w:val="sv-SE"/>
        </w:rPr>
        <w:t xml:space="preserve"> </w:t>
      </w:r>
      <w:r w:rsidR="00C050E7" w:rsidRPr="00F973C9">
        <w:rPr>
          <w:sz w:val="26"/>
          <w:szCs w:val="24"/>
          <w:lang w:val="sv-SE"/>
        </w:rPr>
        <w:t>(G</w:t>
      </w:r>
      <w:r w:rsidR="00481E02" w:rsidRPr="00F973C9">
        <w:rPr>
          <w:sz w:val="26"/>
          <w:szCs w:val="24"/>
          <w:lang w:val="sv-SE"/>
        </w:rPr>
        <w:t>ọi tắt là Bên B</w:t>
      </w:r>
      <w:r w:rsidR="00C050E7" w:rsidRPr="00F973C9">
        <w:rPr>
          <w:sz w:val="26"/>
          <w:szCs w:val="24"/>
          <w:lang w:val="sv-SE"/>
        </w:rPr>
        <w:t>)</w:t>
      </w:r>
      <w:r w:rsidRPr="00F973C9">
        <w:rPr>
          <w:sz w:val="26"/>
          <w:szCs w:val="24"/>
          <w:lang w:val="sv-SE"/>
        </w:rPr>
        <w:t xml:space="preserve"> </w:t>
      </w:r>
      <w:r w:rsidR="005A7A79" w:rsidRPr="00F973C9">
        <w:rPr>
          <w:sz w:val="26"/>
          <w:szCs w:val="24"/>
          <w:lang w:val="sv-SE"/>
        </w:rPr>
        <w:t>về việc bên B</w:t>
      </w:r>
      <w:r w:rsidR="007A2D64" w:rsidRPr="00F973C9">
        <w:rPr>
          <w:sz w:val="26"/>
          <w:szCs w:val="24"/>
          <w:lang w:val="sv-SE"/>
        </w:rPr>
        <w:t xml:space="preserve"> </w:t>
      </w:r>
      <w:r w:rsidR="002E4AE1">
        <w:rPr>
          <w:sz w:val="26"/>
          <w:szCs w:val="24"/>
          <w:lang w:val="sv-SE"/>
        </w:rPr>
        <w:t xml:space="preserve">bán </w:t>
      </w:r>
      <w:r w:rsidR="00E140AE" w:rsidRPr="00F973C9">
        <w:rPr>
          <w:sz w:val="26"/>
          <w:szCs w:val="24"/>
          <w:lang w:val="sv-SE"/>
        </w:rPr>
        <w:t>c</w:t>
      </w:r>
      <w:r w:rsidR="00E634BF" w:rsidRPr="00F973C9">
        <w:rPr>
          <w:sz w:val="26"/>
          <w:szCs w:val="24"/>
          <w:lang w:val="sv-SE"/>
        </w:rPr>
        <w:t>ho bên A</w:t>
      </w:r>
      <w:r w:rsidR="00DD0BF4" w:rsidRPr="00F973C9">
        <w:rPr>
          <w:sz w:val="26"/>
          <w:szCs w:val="24"/>
          <w:lang w:val="sv-SE"/>
        </w:rPr>
        <w:t xml:space="preserve"> </w:t>
      </w:r>
      <w:r w:rsidR="00E140AE" w:rsidRPr="00F973C9">
        <w:rPr>
          <w:sz w:val="26"/>
          <w:szCs w:val="24"/>
          <w:lang w:val="sv-SE"/>
        </w:rPr>
        <w:t>0</w:t>
      </w:r>
      <w:r w:rsidR="007312B8">
        <w:rPr>
          <w:sz w:val="26"/>
          <w:szCs w:val="24"/>
          <w:lang w:val="sv-SE"/>
        </w:rPr>
        <w:t>5</w:t>
      </w:r>
      <w:r w:rsidR="002500FB" w:rsidRPr="00F973C9">
        <w:rPr>
          <w:sz w:val="26"/>
          <w:szCs w:val="24"/>
          <w:lang w:val="sv-SE"/>
        </w:rPr>
        <w:t xml:space="preserve"> </w:t>
      </w:r>
      <w:r w:rsidR="00B31081" w:rsidRPr="00F973C9">
        <w:rPr>
          <w:sz w:val="26"/>
          <w:szCs w:val="24"/>
          <w:lang w:val="sv-SE"/>
        </w:rPr>
        <w:t xml:space="preserve">Container </w:t>
      </w:r>
      <w:r w:rsidR="00460E4A" w:rsidRPr="00F973C9">
        <w:rPr>
          <w:sz w:val="26"/>
          <w:szCs w:val="24"/>
          <w:lang w:val="sv-SE"/>
        </w:rPr>
        <w:t>Văn phòng</w:t>
      </w:r>
      <w:r w:rsidR="00F94EAE" w:rsidRPr="00F973C9">
        <w:rPr>
          <w:sz w:val="26"/>
          <w:szCs w:val="24"/>
          <w:lang w:val="sv-SE"/>
        </w:rPr>
        <w:t xml:space="preserve"> </w:t>
      </w:r>
      <w:r w:rsidR="00F973C9">
        <w:rPr>
          <w:sz w:val="26"/>
          <w:szCs w:val="24"/>
          <w:lang w:val="sv-SE"/>
        </w:rPr>
        <w:t>2</w:t>
      </w:r>
      <w:r w:rsidR="00F94EAE" w:rsidRPr="00F973C9">
        <w:rPr>
          <w:sz w:val="26"/>
          <w:szCs w:val="24"/>
          <w:lang w:val="sv-SE"/>
        </w:rPr>
        <w:t>0</w:t>
      </w:r>
      <w:r w:rsidR="00B31081" w:rsidRPr="00F973C9">
        <w:rPr>
          <w:sz w:val="26"/>
          <w:szCs w:val="24"/>
          <w:lang w:val="sv-SE"/>
        </w:rPr>
        <w:t>ft</w:t>
      </w:r>
      <w:r w:rsidR="007E6CF7" w:rsidRPr="00F973C9">
        <w:rPr>
          <w:sz w:val="26"/>
          <w:szCs w:val="24"/>
          <w:lang w:val="sv-SE"/>
        </w:rPr>
        <w:t>.</w:t>
      </w:r>
    </w:p>
    <w:p w14:paraId="146EE6E8" w14:textId="652B11F1" w:rsidR="008848CA" w:rsidRPr="00F973C9" w:rsidRDefault="00F242C6" w:rsidP="00F973C9">
      <w:pPr>
        <w:spacing w:before="120" w:line="300" w:lineRule="auto"/>
        <w:ind w:left="634"/>
        <w:jc w:val="both"/>
        <w:rPr>
          <w:b/>
          <w:i/>
          <w:sz w:val="26"/>
          <w:szCs w:val="24"/>
          <w:lang w:val="sv-SE"/>
        </w:rPr>
      </w:pPr>
      <w:r w:rsidRPr="00F973C9">
        <w:rPr>
          <w:sz w:val="26"/>
          <w:szCs w:val="24"/>
          <w:lang w:val="sv-SE"/>
        </w:rPr>
        <w:t xml:space="preserve">- </w:t>
      </w:r>
      <w:r w:rsidR="00F94EAE" w:rsidRPr="00F973C9">
        <w:rPr>
          <w:sz w:val="26"/>
          <w:szCs w:val="24"/>
          <w:lang w:val="sv-SE"/>
        </w:rPr>
        <w:t xml:space="preserve">Theo điều </w:t>
      </w:r>
      <w:r w:rsidR="002500FB" w:rsidRPr="00F973C9">
        <w:rPr>
          <w:sz w:val="26"/>
          <w:szCs w:val="24"/>
          <w:lang w:val="sv-SE"/>
        </w:rPr>
        <w:t>3</w:t>
      </w:r>
      <w:r w:rsidR="00F94EAE" w:rsidRPr="00F973C9">
        <w:rPr>
          <w:sz w:val="26"/>
          <w:szCs w:val="24"/>
          <w:lang w:val="sv-SE"/>
        </w:rPr>
        <w:t xml:space="preserve"> khoản </w:t>
      </w:r>
      <w:r w:rsidR="00DD0BF4" w:rsidRPr="00F973C9">
        <w:rPr>
          <w:sz w:val="26"/>
          <w:szCs w:val="24"/>
          <w:lang w:val="sv-SE"/>
        </w:rPr>
        <w:t xml:space="preserve">2 </w:t>
      </w:r>
      <w:r w:rsidR="00F94EAE" w:rsidRPr="00F973C9">
        <w:rPr>
          <w:sz w:val="26"/>
          <w:szCs w:val="24"/>
          <w:lang w:val="sv-SE"/>
        </w:rPr>
        <w:t xml:space="preserve">trong hợp đồng, </w:t>
      </w:r>
      <w:r w:rsidR="00DD0BF4" w:rsidRPr="00F973C9">
        <w:rPr>
          <w:sz w:val="26"/>
          <w:szCs w:val="24"/>
          <w:lang w:val="sv-SE"/>
        </w:rPr>
        <w:t>đề</w:t>
      </w:r>
      <w:r w:rsidR="00540CDB" w:rsidRPr="00F973C9">
        <w:rPr>
          <w:sz w:val="26"/>
          <w:szCs w:val="24"/>
          <w:lang w:val="sv-SE"/>
        </w:rPr>
        <w:t xml:space="preserve"> nghị</w:t>
      </w:r>
      <w:r w:rsidR="00092153" w:rsidRPr="00F973C9">
        <w:rPr>
          <w:sz w:val="26"/>
          <w:szCs w:val="24"/>
          <w:lang w:val="sv-SE"/>
        </w:rPr>
        <w:t xml:space="preserve"> </w:t>
      </w:r>
      <w:r w:rsidR="00C953D6">
        <w:rPr>
          <w:b/>
          <w:sz w:val="26"/>
          <w:lang w:val="sv-SE"/>
        </w:rPr>
        <w:t xml:space="preserve">CÔNG TY </w:t>
      </w:r>
      <w:r w:rsidR="00A96CFF" w:rsidRPr="004D7078">
        <w:rPr>
          <w:b/>
          <w:bCs/>
          <w:iCs/>
          <w:color w:val="000000"/>
          <w:sz w:val="26"/>
          <w:szCs w:val="26"/>
          <w:lang w:val="sv-SE"/>
        </w:rPr>
        <w:t>CỔ PHẦN ĐẦU TƯ XÂY DỰNG VÀ KỸ THUẬT VNCN E&amp;C</w:t>
      </w:r>
      <w:r w:rsidR="00A96CFF" w:rsidRPr="00355758">
        <w:rPr>
          <w:b/>
          <w:bCs/>
          <w:iCs/>
          <w:color w:val="000000"/>
          <w:sz w:val="26"/>
          <w:szCs w:val="26"/>
          <w:lang w:val="sv-SE"/>
        </w:rPr>
        <w:t xml:space="preserve"> </w:t>
      </w:r>
      <w:r w:rsidR="007312B8" w:rsidRPr="007312B8">
        <w:rPr>
          <w:iCs/>
          <w:color w:val="000000"/>
          <w:sz w:val="26"/>
          <w:szCs w:val="26"/>
          <w:lang w:val="sv-SE"/>
        </w:rPr>
        <w:t>t</w:t>
      </w:r>
      <w:r w:rsidR="007312B8">
        <w:rPr>
          <w:iCs/>
          <w:color w:val="000000"/>
          <w:sz w:val="26"/>
          <w:szCs w:val="26"/>
          <w:lang w:val="sv-SE"/>
        </w:rPr>
        <w:t>ạm ứng</w:t>
      </w:r>
      <w:r w:rsidR="00F973C9">
        <w:rPr>
          <w:sz w:val="26"/>
          <w:szCs w:val="24"/>
          <w:lang w:val="sv-SE"/>
        </w:rPr>
        <w:t xml:space="preserve"> số tiền</w:t>
      </w:r>
      <w:r w:rsidR="002E64B3" w:rsidRPr="00F973C9">
        <w:rPr>
          <w:sz w:val="26"/>
          <w:szCs w:val="24"/>
          <w:lang w:val="sv-SE"/>
        </w:rPr>
        <w:t xml:space="preserve"> </w:t>
      </w:r>
      <w:r w:rsidR="002E3DAE">
        <w:rPr>
          <w:b/>
          <w:bCs/>
          <w:sz w:val="25"/>
          <w:szCs w:val="25"/>
          <w:lang w:val="vi-VN"/>
        </w:rPr>
        <w:t>139</w:t>
      </w:r>
      <w:r w:rsidR="002E3DAE" w:rsidRPr="005F6BAB">
        <w:rPr>
          <w:b/>
          <w:bCs/>
          <w:sz w:val="25"/>
          <w:szCs w:val="25"/>
          <w:lang w:val="fr-FR"/>
        </w:rPr>
        <w:t>.</w:t>
      </w:r>
      <w:r w:rsidR="002E3DAE">
        <w:rPr>
          <w:b/>
          <w:bCs/>
          <w:sz w:val="25"/>
          <w:szCs w:val="25"/>
          <w:lang w:val="fr-FR"/>
        </w:rPr>
        <w:t>8</w:t>
      </w:r>
      <w:r w:rsidR="002E3DAE">
        <w:rPr>
          <w:b/>
          <w:bCs/>
          <w:sz w:val="25"/>
          <w:szCs w:val="25"/>
          <w:lang w:val="vi-VN"/>
        </w:rPr>
        <w:t>4</w:t>
      </w:r>
      <w:r w:rsidR="002E3DAE">
        <w:rPr>
          <w:b/>
          <w:bCs/>
          <w:sz w:val="25"/>
          <w:szCs w:val="25"/>
          <w:lang w:val="fr-FR"/>
        </w:rPr>
        <w:t>0</w:t>
      </w:r>
      <w:r w:rsidR="002E3DAE" w:rsidRPr="005F6BAB">
        <w:rPr>
          <w:b/>
          <w:bCs/>
          <w:sz w:val="25"/>
          <w:szCs w:val="25"/>
          <w:lang w:val="fr-FR"/>
        </w:rPr>
        <w:t xml:space="preserve">.000 </w:t>
      </w:r>
      <w:r w:rsidR="002E3DAE" w:rsidRPr="00417606">
        <w:rPr>
          <w:sz w:val="25"/>
          <w:szCs w:val="25"/>
          <w:lang w:val="vi-VN"/>
        </w:rPr>
        <w:t xml:space="preserve">đồng </w:t>
      </w:r>
      <w:r w:rsidR="002E3DAE" w:rsidRPr="00417606">
        <w:rPr>
          <w:i/>
          <w:sz w:val="25"/>
          <w:szCs w:val="25"/>
          <w:lang w:val="vi-VN"/>
        </w:rPr>
        <w:t>(Bằng chữ:</w:t>
      </w:r>
      <w:r w:rsidR="002E3DAE" w:rsidRPr="005F6BAB">
        <w:rPr>
          <w:i/>
          <w:sz w:val="25"/>
          <w:szCs w:val="25"/>
          <w:lang w:val="fr-FR"/>
        </w:rPr>
        <w:t xml:space="preserve"> </w:t>
      </w:r>
      <w:r w:rsidR="002E3DAE">
        <w:rPr>
          <w:i/>
          <w:sz w:val="25"/>
          <w:szCs w:val="25"/>
          <w:lang w:val="vi-VN"/>
        </w:rPr>
        <w:t>Một trăm</w:t>
      </w:r>
      <w:r w:rsidR="002E3DAE" w:rsidRPr="00632890">
        <w:rPr>
          <w:i/>
          <w:sz w:val="25"/>
          <w:szCs w:val="25"/>
          <w:lang w:val="vi-VN"/>
        </w:rPr>
        <w:t xml:space="preserve"> </w:t>
      </w:r>
      <w:r w:rsidR="002E3DAE" w:rsidRPr="00AE21A3">
        <w:rPr>
          <w:i/>
          <w:sz w:val="25"/>
          <w:szCs w:val="25"/>
          <w:lang w:val="vi-VN"/>
        </w:rPr>
        <w:t>ba</w:t>
      </w:r>
      <w:r w:rsidR="002E3DAE" w:rsidRPr="00632890">
        <w:rPr>
          <w:i/>
          <w:sz w:val="25"/>
          <w:szCs w:val="25"/>
          <w:lang w:val="vi-VN"/>
        </w:rPr>
        <w:t xml:space="preserve"> mươi </w:t>
      </w:r>
      <w:r w:rsidR="002E3DAE">
        <w:rPr>
          <w:i/>
          <w:sz w:val="25"/>
          <w:szCs w:val="25"/>
          <w:lang w:val="vi-VN"/>
        </w:rPr>
        <w:t xml:space="preserve">chín </w:t>
      </w:r>
      <w:r w:rsidR="002E3DAE" w:rsidRPr="00632890">
        <w:rPr>
          <w:i/>
          <w:sz w:val="25"/>
          <w:szCs w:val="25"/>
          <w:lang w:val="vi-VN"/>
        </w:rPr>
        <w:t xml:space="preserve">triệu, </w:t>
      </w:r>
      <w:r w:rsidR="002E3DAE" w:rsidRPr="00AE21A3">
        <w:rPr>
          <w:i/>
          <w:sz w:val="25"/>
          <w:szCs w:val="25"/>
          <w:lang w:val="vi-VN"/>
        </w:rPr>
        <w:t>t</w:t>
      </w:r>
      <w:r w:rsidR="002E3DAE" w:rsidRPr="0038712F">
        <w:rPr>
          <w:i/>
          <w:sz w:val="25"/>
          <w:szCs w:val="25"/>
          <w:lang w:val="vi-VN"/>
        </w:rPr>
        <w:t>ám</w:t>
      </w:r>
      <w:r w:rsidR="002E3DAE" w:rsidRPr="00632890">
        <w:rPr>
          <w:i/>
          <w:sz w:val="25"/>
          <w:szCs w:val="25"/>
          <w:lang w:val="vi-VN"/>
        </w:rPr>
        <w:t xml:space="preserve"> trăm</w:t>
      </w:r>
      <w:r w:rsidR="002E3DAE">
        <w:rPr>
          <w:i/>
          <w:sz w:val="25"/>
          <w:szCs w:val="25"/>
          <w:lang w:val="vi-VN"/>
        </w:rPr>
        <w:t xml:space="preserve"> bốn mươi</w:t>
      </w:r>
      <w:r w:rsidR="002E3DAE" w:rsidRPr="00632890">
        <w:rPr>
          <w:i/>
          <w:sz w:val="25"/>
          <w:szCs w:val="25"/>
          <w:lang w:val="vi-VN"/>
        </w:rPr>
        <w:t xml:space="preserve"> nghìn đồng</w:t>
      </w:r>
      <w:r w:rsidR="002E3DAE" w:rsidRPr="00417606">
        <w:rPr>
          <w:i/>
          <w:sz w:val="25"/>
          <w:szCs w:val="25"/>
          <w:lang w:val="vi-VN"/>
        </w:rPr>
        <w:t>)</w:t>
      </w:r>
      <w:r w:rsidR="00F87D21" w:rsidRPr="00F973C9">
        <w:rPr>
          <w:b/>
          <w:i/>
          <w:sz w:val="26"/>
          <w:szCs w:val="24"/>
          <w:lang w:val="sv-SE"/>
        </w:rPr>
        <w:t xml:space="preserve">. </w:t>
      </w:r>
      <w:r w:rsidR="00274580" w:rsidRPr="00F973C9">
        <w:rPr>
          <w:sz w:val="26"/>
          <w:szCs w:val="24"/>
          <w:lang w:val="sv-SE"/>
        </w:rPr>
        <w:t xml:space="preserve">Đề nghị </w:t>
      </w:r>
      <w:r w:rsidR="00EC374A" w:rsidRPr="00F973C9">
        <w:rPr>
          <w:sz w:val="26"/>
          <w:szCs w:val="24"/>
          <w:lang w:val="sv-SE"/>
        </w:rPr>
        <w:t>Quý</w:t>
      </w:r>
      <w:r w:rsidR="00CB7140" w:rsidRPr="00F973C9">
        <w:rPr>
          <w:sz w:val="26"/>
          <w:szCs w:val="24"/>
          <w:lang w:val="sv-SE"/>
        </w:rPr>
        <w:t xml:space="preserve"> khách </w:t>
      </w:r>
      <w:r w:rsidR="00F87D21" w:rsidRPr="00F973C9">
        <w:rPr>
          <w:sz w:val="26"/>
          <w:szCs w:val="24"/>
          <w:lang w:val="sv-SE"/>
        </w:rPr>
        <w:t xml:space="preserve">hàng </w:t>
      </w:r>
      <w:r w:rsidR="00CB7140" w:rsidRPr="00F973C9">
        <w:rPr>
          <w:sz w:val="26"/>
          <w:szCs w:val="24"/>
          <w:lang w:val="sv-SE"/>
        </w:rPr>
        <w:t xml:space="preserve">chuyển khoản cho </w:t>
      </w:r>
      <w:r w:rsidR="008848CA" w:rsidRPr="00F973C9">
        <w:rPr>
          <w:sz w:val="26"/>
          <w:szCs w:val="24"/>
          <w:lang w:val="sv-SE"/>
        </w:rPr>
        <w:t>Công ty ch</w:t>
      </w:r>
      <w:r w:rsidR="00FD5D12" w:rsidRPr="00F973C9">
        <w:rPr>
          <w:sz w:val="26"/>
          <w:szCs w:val="24"/>
          <w:lang w:val="sv-SE"/>
        </w:rPr>
        <w:t xml:space="preserve">úng tôi theo </w:t>
      </w:r>
      <w:r w:rsidR="007312B8">
        <w:rPr>
          <w:sz w:val="26"/>
          <w:szCs w:val="24"/>
          <w:lang w:val="sv-SE"/>
        </w:rPr>
        <w:t>thông tin</w:t>
      </w:r>
      <w:r w:rsidR="00FD5D12" w:rsidRPr="00F973C9">
        <w:rPr>
          <w:sz w:val="26"/>
          <w:szCs w:val="24"/>
          <w:lang w:val="sv-SE"/>
        </w:rPr>
        <w:t xml:space="preserve"> sau</w:t>
      </w:r>
      <w:r w:rsidR="008848CA" w:rsidRPr="00F973C9">
        <w:rPr>
          <w:sz w:val="26"/>
          <w:szCs w:val="24"/>
          <w:lang w:val="sv-SE"/>
        </w:rPr>
        <w:t>:</w:t>
      </w:r>
    </w:p>
    <w:p w14:paraId="12987EBD" w14:textId="77777777" w:rsidR="006D4299" w:rsidRPr="00F973C9" w:rsidRDefault="00D91D28" w:rsidP="00467BB3">
      <w:pPr>
        <w:spacing w:before="120" w:line="300" w:lineRule="auto"/>
        <w:ind w:left="173" w:right="173"/>
        <w:jc w:val="both"/>
        <w:rPr>
          <w:b/>
          <w:sz w:val="26"/>
          <w:szCs w:val="24"/>
          <w:lang w:val="sv-SE"/>
        </w:rPr>
      </w:pPr>
      <w:r w:rsidRPr="00F973C9">
        <w:rPr>
          <w:sz w:val="26"/>
          <w:szCs w:val="24"/>
          <w:lang w:val="sv-SE"/>
        </w:rPr>
        <w:t xml:space="preserve">              </w:t>
      </w:r>
      <w:r w:rsidRPr="00F973C9">
        <w:rPr>
          <w:b/>
          <w:sz w:val="26"/>
          <w:szCs w:val="24"/>
          <w:lang w:val="sv-SE"/>
        </w:rPr>
        <w:t xml:space="preserve"> </w:t>
      </w:r>
      <w:r w:rsidR="00AC5D28" w:rsidRPr="00F973C9">
        <w:rPr>
          <w:b/>
          <w:sz w:val="26"/>
          <w:szCs w:val="24"/>
          <w:lang w:val="sv-SE"/>
        </w:rPr>
        <w:t>Bên</w:t>
      </w:r>
      <w:r w:rsidR="00F242C6" w:rsidRPr="00F973C9">
        <w:rPr>
          <w:b/>
          <w:sz w:val="26"/>
          <w:szCs w:val="24"/>
          <w:lang w:val="sv-SE"/>
        </w:rPr>
        <w:t xml:space="preserve"> thụ hưởng: </w:t>
      </w:r>
      <w:r w:rsidR="006D4299" w:rsidRPr="00F973C9">
        <w:rPr>
          <w:b/>
          <w:sz w:val="26"/>
          <w:szCs w:val="24"/>
          <w:lang w:val="sv-SE"/>
        </w:rPr>
        <w:t xml:space="preserve">CÔNG TY </w:t>
      </w:r>
      <w:bookmarkStart w:id="2" w:name="_Hlk71555746"/>
      <w:r w:rsidR="006D4299" w:rsidRPr="00F973C9">
        <w:rPr>
          <w:b/>
          <w:sz w:val="26"/>
          <w:szCs w:val="24"/>
          <w:lang w:val="sv-SE"/>
        </w:rPr>
        <w:t>CỔ PHẦN TH</w:t>
      </w:r>
      <w:r w:rsidR="006D4299" w:rsidRPr="00F973C9">
        <w:rPr>
          <w:rFonts w:hint="eastAsia"/>
          <w:b/>
          <w:sz w:val="26"/>
          <w:szCs w:val="24"/>
          <w:lang w:val="sv-SE"/>
        </w:rPr>
        <w:t>ƯƠ</w:t>
      </w:r>
      <w:r w:rsidR="006D4299" w:rsidRPr="00F973C9">
        <w:rPr>
          <w:b/>
          <w:sz w:val="26"/>
          <w:szCs w:val="24"/>
          <w:lang w:val="sv-SE"/>
        </w:rPr>
        <w:t>NG MẠI VÀ VẬN TẢI Á CHÂU</w:t>
      </w:r>
    </w:p>
    <w:p w14:paraId="7D9D0022" w14:textId="1A0C1597" w:rsidR="00F242C6" w:rsidRPr="00A96CFF" w:rsidRDefault="006D4299" w:rsidP="00A7561C">
      <w:pPr>
        <w:spacing w:line="300" w:lineRule="auto"/>
        <w:ind w:left="170" w:right="170"/>
        <w:jc w:val="both"/>
        <w:rPr>
          <w:b/>
          <w:sz w:val="26"/>
          <w:szCs w:val="24"/>
          <w:lang w:val="vi-VN"/>
        </w:rPr>
      </w:pPr>
      <w:r w:rsidRPr="00F973C9">
        <w:rPr>
          <w:b/>
          <w:sz w:val="26"/>
          <w:szCs w:val="24"/>
          <w:lang w:val="sv-SE"/>
        </w:rPr>
        <w:t xml:space="preserve">               CONTAINER</w:t>
      </w:r>
      <w:bookmarkEnd w:id="2"/>
      <w:r w:rsidR="00A96CFF">
        <w:rPr>
          <w:b/>
          <w:sz w:val="26"/>
          <w:szCs w:val="24"/>
          <w:lang w:val="vi-VN"/>
        </w:rPr>
        <w:t xml:space="preserve"> (tên viết tắt ASIA CONTAINER)</w:t>
      </w:r>
    </w:p>
    <w:p w14:paraId="63C69808" w14:textId="77777777" w:rsidR="008533A6" w:rsidRPr="00F973C9" w:rsidRDefault="00D91D28" w:rsidP="00A7561C">
      <w:pPr>
        <w:spacing w:line="300" w:lineRule="auto"/>
        <w:ind w:left="170" w:right="170"/>
        <w:jc w:val="both"/>
        <w:rPr>
          <w:b/>
          <w:sz w:val="26"/>
          <w:szCs w:val="24"/>
          <w:lang w:val="sv-SE"/>
        </w:rPr>
      </w:pPr>
      <w:r w:rsidRPr="00F973C9">
        <w:rPr>
          <w:b/>
          <w:sz w:val="26"/>
          <w:szCs w:val="24"/>
          <w:lang w:val="sv-SE"/>
        </w:rPr>
        <w:t xml:space="preserve">             </w:t>
      </w:r>
      <w:r w:rsidR="00F86F4B" w:rsidRPr="00F973C9">
        <w:rPr>
          <w:b/>
          <w:sz w:val="26"/>
          <w:szCs w:val="24"/>
          <w:lang w:val="sv-SE"/>
        </w:rPr>
        <w:t xml:space="preserve">  </w:t>
      </w:r>
      <w:r w:rsidR="008848CA" w:rsidRPr="00F973C9">
        <w:rPr>
          <w:b/>
          <w:sz w:val="26"/>
          <w:szCs w:val="24"/>
          <w:lang w:val="sv-SE"/>
        </w:rPr>
        <w:t>Số tài khoản:</w:t>
      </w:r>
      <w:r w:rsidR="00F87D21" w:rsidRPr="00F973C9">
        <w:rPr>
          <w:b/>
          <w:sz w:val="26"/>
          <w:szCs w:val="24"/>
          <w:lang w:val="sv-SE"/>
        </w:rPr>
        <w:t xml:space="preserve"> </w:t>
      </w:r>
      <w:r w:rsidR="006D4299" w:rsidRPr="00F973C9">
        <w:rPr>
          <w:b/>
          <w:sz w:val="26"/>
          <w:szCs w:val="24"/>
          <w:lang w:val="sv-SE"/>
        </w:rPr>
        <w:t>6123456786868</w:t>
      </w:r>
      <w:r w:rsidR="008848CA" w:rsidRPr="00F973C9">
        <w:rPr>
          <w:b/>
          <w:sz w:val="26"/>
          <w:szCs w:val="24"/>
          <w:lang w:val="sv-SE"/>
        </w:rPr>
        <w:t xml:space="preserve"> Tại Ngân hàng </w:t>
      </w:r>
      <w:r w:rsidR="006D4299" w:rsidRPr="00F973C9">
        <w:rPr>
          <w:b/>
          <w:sz w:val="26"/>
          <w:szCs w:val="24"/>
          <w:lang w:val="sv-SE"/>
        </w:rPr>
        <w:t>TMCP Quân Đội - Chi nhánh Tây</w:t>
      </w:r>
    </w:p>
    <w:p w14:paraId="49E04DED" w14:textId="54BFD9F3" w:rsidR="0053378A" w:rsidRPr="00F973C9" w:rsidRDefault="008533A6" w:rsidP="00A7561C">
      <w:pPr>
        <w:spacing w:line="300" w:lineRule="auto"/>
        <w:ind w:left="170" w:right="170"/>
        <w:jc w:val="both"/>
        <w:rPr>
          <w:b/>
          <w:sz w:val="26"/>
          <w:szCs w:val="24"/>
          <w:lang w:val="sv-SE"/>
        </w:rPr>
      </w:pPr>
      <w:r w:rsidRPr="00F973C9">
        <w:rPr>
          <w:b/>
          <w:sz w:val="26"/>
          <w:szCs w:val="24"/>
          <w:lang w:val="sv-SE"/>
        </w:rPr>
        <w:t xml:space="preserve">              </w:t>
      </w:r>
      <w:r w:rsidR="006D4299" w:rsidRPr="00F973C9">
        <w:rPr>
          <w:b/>
          <w:sz w:val="26"/>
          <w:szCs w:val="24"/>
          <w:lang w:val="sv-SE"/>
        </w:rPr>
        <w:t xml:space="preserve"> Hà Nội.</w:t>
      </w:r>
      <w:r w:rsidR="008848CA" w:rsidRPr="00F973C9">
        <w:rPr>
          <w:b/>
          <w:sz w:val="26"/>
          <w:szCs w:val="24"/>
          <w:lang w:val="sv-SE"/>
        </w:rPr>
        <w:t xml:space="preserve"> </w:t>
      </w:r>
    </w:p>
    <w:p w14:paraId="2A7B4679" w14:textId="277AB845" w:rsidR="008848CA" w:rsidRPr="00F973C9" w:rsidRDefault="00305D0A" w:rsidP="0054339E">
      <w:pPr>
        <w:spacing w:line="360" w:lineRule="auto"/>
        <w:rPr>
          <w:color w:val="000000"/>
          <w:sz w:val="26"/>
          <w:szCs w:val="24"/>
          <w:lang w:val="sv-SE"/>
        </w:rPr>
      </w:pPr>
      <w:r w:rsidRPr="00F973C9">
        <w:rPr>
          <w:color w:val="000000"/>
          <w:sz w:val="26"/>
          <w:szCs w:val="24"/>
          <w:lang w:val="sv-SE"/>
        </w:rPr>
        <w:t xml:space="preserve"> </w:t>
      </w:r>
      <w:r w:rsidR="006802DB" w:rsidRPr="00F973C9">
        <w:rPr>
          <w:color w:val="000000"/>
          <w:sz w:val="26"/>
          <w:szCs w:val="24"/>
          <w:lang w:val="sv-SE"/>
        </w:rPr>
        <w:t xml:space="preserve">           </w:t>
      </w:r>
      <w:r w:rsidR="0018676F" w:rsidRPr="00F973C9">
        <w:rPr>
          <w:color w:val="000000"/>
          <w:sz w:val="26"/>
          <w:szCs w:val="24"/>
          <w:lang w:val="sv-SE"/>
        </w:rPr>
        <w:t>Xin tr</w:t>
      </w:r>
      <w:r w:rsidR="008460CC" w:rsidRPr="00F973C9">
        <w:rPr>
          <w:color w:val="000000"/>
          <w:sz w:val="26"/>
          <w:szCs w:val="24"/>
          <w:lang w:val="sv-SE"/>
        </w:rPr>
        <w:t>ân thành cảm</w:t>
      </w:r>
      <w:r w:rsidR="00972BF4" w:rsidRPr="00F973C9">
        <w:rPr>
          <w:color w:val="000000"/>
          <w:sz w:val="26"/>
          <w:szCs w:val="24"/>
          <w:lang w:val="sv-SE"/>
        </w:rPr>
        <w:t xml:space="preserve"> ơ</w:t>
      </w:r>
      <w:r w:rsidR="008848CA" w:rsidRPr="00F973C9">
        <w:rPr>
          <w:color w:val="000000"/>
          <w:sz w:val="26"/>
          <w:szCs w:val="24"/>
          <w:lang w:val="sv-SE"/>
        </w:rPr>
        <w:t>n!</w:t>
      </w:r>
    </w:p>
    <w:p w14:paraId="564B490D" w14:textId="6FC9CBC3" w:rsidR="008848CA" w:rsidRPr="00A96CFF" w:rsidRDefault="008848CA" w:rsidP="00AF300D">
      <w:pPr>
        <w:spacing w:line="360" w:lineRule="auto"/>
        <w:jc w:val="right"/>
        <w:rPr>
          <w:i/>
          <w:color w:val="000000"/>
          <w:sz w:val="28"/>
          <w:szCs w:val="28"/>
          <w:lang w:val="vi-VN"/>
        </w:rPr>
      </w:pPr>
      <w:r w:rsidRPr="00F973C9">
        <w:rPr>
          <w:i/>
          <w:color w:val="000000"/>
          <w:sz w:val="28"/>
          <w:szCs w:val="28"/>
          <w:lang w:val="sv-SE"/>
        </w:rPr>
        <w:t>H</w:t>
      </w:r>
      <w:r w:rsidR="007E5668" w:rsidRPr="00F973C9">
        <w:rPr>
          <w:i/>
          <w:color w:val="000000"/>
          <w:sz w:val="28"/>
          <w:szCs w:val="28"/>
          <w:lang w:val="sv-SE"/>
        </w:rPr>
        <w:t>à Nội, ngày</w:t>
      </w:r>
      <w:r w:rsidRPr="00F973C9">
        <w:rPr>
          <w:i/>
          <w:color w:val="000000"/>
          <w:sz w:val="28"/>
          <w:szCs w:val="28"/>
          <w:lang w:val="sv-SE"/>
        </w:rPr>
        <w:t xml:space="preserve"> </w:t>
      </w:r>
      <w:r w:rsidR="002E3DAE">
        <w:rPr>
          <w:i/>
          <w:color w:val="000000"/>
          <w:sz w:val="28"/>
          <w:szCs w:val="28"/>
          <w:lang w:val="vi-VN"/>
        </w:rPr>
        <w:t>23</w:t>
      </w:r>
      <w:r w:rsidRPr="00F973C9">
        <w:rPr>
          <w:i/>
          <w:color w:val="000000"/>
          <w:sz w:val="28"/>
          <w:szCs w:val="28"/>
          <w:lang w:val="sv-SE"/>
        </w:rPr>
        <w:t xml:space="preserve"> th</w:t>
      </w:r>
      <w:r w:rsidR="004D19D8" w:rsidRPr="00F973C9">
        <w:rPr>
          <w:i/>
          <w:color w:val="000000"/>
          <w:sz w:val="28"/>
          <w:szCs w:val="28"/>
          <w:lang w:val="sv-SE"/>
        </w:rPr>
        <w:t>áng</w:t>
      </w:r>
      <w:r w:rsidR="00315980" w:rsidRPr="00F973C9">
        <w:rPr>
          <w:i/>
          <w:color w:val="000000"/>
          <w:sz w:val="28"/>
          <w:szCs w:val="28"/>
          <w:lang w:val="sv-SE"/>
        </w:rPr>
        <w:t xml:space="preserve"> </w:t>
      </w:r>
      <w:r w:rsidR="002E3DAE">
        <w:rPr>
          <w:i/>
          <w:color w:val="000000"/>
          <w:sz w:val="28"/>
          <w:szCs w:val="28"/>
          <w:lang w:val="vi-VN"/>
        </w:rPr>
        <w:t>7</w:t>
      </w:r>
      <w:r w:rsidR="004D19D8" w:rsidRPr="00F973C9">
        <w:rPr>
          <w:i/>
          <w:color w:val="000000"/>
          <w:sz w:val="28"/>
          <w:szCs w:val="28"/>
          <w:lang w:val="sv-SE"/>
        </w:rPr>
        <w:t xml:space="preserve"> năm</w:t>
      </w:r>
      <w:r w:rsidR="00315980" w:rsidRPr="00F973C9">
        <w:rPr>
          <w:i/>
          <w:color w:val="000000"/>
          <w:sz w:val="28"/>
          <w:szCs w:val="28"/>
          <w:lang w:val="sv-SE"/>
        </w:rPr>
        <w:t xml:space="preserve"> 20</w:t>
      </w:r>
      <w:r w:rsidR="00A34A79" w:rsidRPr="00F973C9">
        <w:rPr>
          <w:i/>
          <w:color w:val="000000"/>
          <w:sz w:val="28"/>
          <w:szCs w:val="28"/>
          <w:lang w:val="sv-SE"/>
        </w:rPr>
        <w:t>2</w:t>
      </w:r>
      <w:r w:rsidR="007312B8">
        <w:rPr>
          <w:i/>
          <w:color w:val="000000"/>
          <w:sz w:val="28"/>
          <w:szCs w:val="28"/>
          <w:lang w:val="sv-SE"/>
        </w:rPr>
        <w:t>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6D4299" w14:paraId="0BBCEC8E" w14:textId="77777777" w:rsidTr="006D4299">
        <w:tc>
          <w:tcPr>
            <w:tcW w:w="5210" w:type="dxa"/>
          </w:tcPr>
          <w:p w14:paraId="2328B3DF" w14:textId="77777777" w:rsidR="006D4299" w:rsidRPr="00F973C9" w:rsidRDefault="006D4299" w:rsidP="006D4299">
            <w:pPr>
              <w:spacing w:line="360" w:lineRule="auto"/>
              <w:rPr>
                <w:i/>
                <w:color w:val="000000"/>
                <w:sz w:val="28"/>
                <w:szCs w:val="28"/>
                <w:lang w:val="sv-SE"/>
              </w:rPr>
            </w:pPr>
          </w:p>
        </w:tc>
        <w:tc>
          <w:tcPr>
            <w:tcW w:w="5211" w:type="dxa"/>
          </w:tcPr>
          <w:p w14:paraId="60725CC2" w14:textId="77777777" w:rsidR="006D4299" w:rsidRPr="00F973C9" w:rsidRDefault="006D4299" w:rsidP="006D4299">
            <w:pPr>
              <w:spacing w:line="276" w:lineRule="auto"/>
              <w:ind w:left="170" w:right="170"/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F973C9">
              <w:rPr>
                <w:b/>
                <w:bCs/>
                <w:sz w:val="24"/>
                <w:szCs w:val="24"/>
                <w:lang w:val="sv-SE"/>
              </w:rPr>
              <w:t>CÔNG TY CỔ PHẦN TH</w:t>
            </w:r>
            <w:r w:rsidRPr="00F973C9">
              <w:rPr>
                <w:rFonts w:hint="eastAsia"/>
                <w:b/>
                <w:bCs/>
                <w:sz w:val="24"/>
                <w:szCs w:val="24"/>
                <w:lang w:val="sv-SE"/>
              </w:rPr>
              <w:t>ƯƠ</w:t>
            </w:r>
            <w:r w:rsidRPr="00F973C9">
              <w:rPr>
                <w:b/>
                <w:bCs/>
                <w:sz w:val="24"/>
                <w:szCs w:val="24"/>
                <w:lang w:val="sv-SE"/>
              </w:rPr>
              <w:t>NG MẠI</w:t>
            </w:r>
          </w:p>
          <w:p w14:paraId="6B89422F" w14:textId="0AAF48EC" w:rsidR="006D4299" w:rsidRDefault="006D4299" w:rsidP="006D4299">
            <w:pPr>
              <w:spacing w:line="276" w:lineRule="auto"/>
              <w:ind w:left="170" w:right="170"/>
              <w:jc w:val="center"/>
              <w:rPr>
                <w:i/>
                <w:color w:val="000000"/>
                <w:sz w:val="28"/>
                <w:szCs w:val="28"/>
              </w:rPr>
            </w:pPr>
            <w:r w:rsidRPr="006D4299">
              <w:rPr>
                <w:b/>
                <w:bCs/>
                <w:sz w:val="24"/>
                <w:szCs w:val="24"/>
              </w:rPr>
              <w:t>VÀ VẬN TẢI Á CHÂU  CONTAINER</w:t>
            </w:r>
          </w:p>
        </w:tc>
      </w:tr>
    </w:tbl>
    <w:p w14:paraId="5855D4A5" w14:textId="77777777" w:rsidR="006D4299" w:rsidRPr="00F242C6" w:rsidRDefault="006D4299" w:rsidP="006D4299">
      <w:pPr>
        <w:spacing w:line="360" w:lineRule="auto"/>
        <w:rPr>
          <w:i/>
          <w:color w:val="000000"/>
          <w:sz w:val="28"/>
          <w:szCs w:val="28"/>
        </w:rPr>
      </w:pPr>
    </w:p>
    <w:p w14:paraId="0176E0CA" w14:textId="1EF97F84" w:rsidR="00BC34BD" w:rsidRDefault="00BC34BD" w:rsidP="00D055D3">
      <w:pPr>
        <w:ind w:left="6206"/>
        <w:jc w:val="center"/>
        <w:rPr>
          <w:b/>
          <w:bCs/>
          <w:sz w:val="24"/>
          <w:szCs w:val="24"/>
        </w:rPr>
      </w:pPr>
    </w:p>
    <w:p w14:paraId="120A4F1E" w14:textId="02639D00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428ABF79" w14:textId="5FE060D2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3DEF3D4B" w14:textId="1E0F3A65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493FE77E" w14:textId="33A0AC75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3604DC9F" w14:textId="73908A9D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4E55A2CC" w14:textId="46533D68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02679BB2" w14:textId="5BCCB821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57C0BA3B" w14:textId="17B55E06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23E4D7EF" w14:textId="1D3CB7CE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3D64145B" w14:textId="436DBB94" w:rsidR="00D7156D" w:rsidRDefault="00D7156D" w:rsidP="00D055D3">
      <w:pPr>
        <w:ind w:left="6206"/>
        <w:jc w:val="center"/>
        <w:rPr>
          <w:b/>
          <w:bCs/>
          <w:sz w:val="24"/>
          <w:szCs w:val="24"/>
        </w:rPr>
      </w:pPr>
    </w:p>
    <w:p w14:paraId="40B4FF70" w14:textId="446865B5" w:rsidR="006071B1" w:rsidRDefault="00D055D3" w:rsidP="00D055D3">
      <w:pPr>
        <w:ind w:left="6206"/>
        <w:jc w:val="center"/>
      </w:pPr>
      <w:r>
        <w:t xml:space="preserve">                                                                                                   </w:t>
      </w:r>
    </w:p>
    <w:sectPr w:rsidR="006071B1" w:rsidSect="004E1294">
      <w:pgSz w:w="11907" w:h="16840" w:code="9"/>
      <w:pgMar w:top="567" w:right="851" w:bottom="567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Futura Lt BT">
    <w:altName w:val="Arial"/>
    <w:charset w:val="00"/>
    <w:family w:val="swiss"/>
    <w:pitch w:val="variable"/>
    <w:sig w:usb0="00000001" w:usb1="00000000" w:usb2="00000000" w:usb3="00000000" w:csb0="00000011" w:csb1="00000000"/>
  </w:font>
  <w:font w:name="VNI-WIN Sample Font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1E431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" w15:restartNumberingAfterBreak="0">
    <w:nsid w:val="0EF56C9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250F7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4" w15:restartNumberingAfterBreak="0">
    <w:nsid w:val="23A072B4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5" w15:restartNumberingAfterBreak="0">
    <w:nsid w:val="2520782A"/>
    <w:multiLevelType w:val="hybridMultilevel"/>
    <w:tmpl w:val="527A87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606DDF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7" w15:restartNumberingAfterBreak="0">
    <w:nsid w:val="2A123C5B"/>
    <w:multiLevelType w:val="singleLevel"/>
    <w:tmpl w:val="1AE638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9B5DB5"/>
    <w:multiLevelType w:val="singleLevel"/>
    <w:tmpl w:val="1AE638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758B7"/>
    <w:multiLevelType w:val="singleLevel"/>
    <w:tmpl w:val="1AE638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7EA49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BE15BD7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445D5AA6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3" w15:restartNumberingAfterBreak="0">
    <w:nsid w:val="4CD84FB3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4" w15:restartNumberingAfterBreak="0">
    <w:nsid w:val="53EE14F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5F5D3C7B"/>
    <w:multiLevelType w:val="hybridMultilevel"/>
    <w:tmpl w:val="9DEE2E5E"/>
    <w:lvl w:ilvl="0" w:tplc="7AE421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F2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DE53004"/>
    <w:multiLevelType w:val="singleLevel"/>
    <w:tmpl w:val="13449910"/>
    <w:lvl w:ilvl="0">
      <w:start w:val="3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8" w15:restartNumberingAfterBreak="0">
    <w:nsid w:val="722014AF"/>
    <w:multiLevelType w:val="hybridMultilevel"/>
    <w:tmpl w:val="0F18768A"/>
    <w:lvl w:ilvl="0" w:tplc="13587DE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987041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413503270">
    <w:abstractNumId w:val="9"/>
  </w:num>
  <w:num w:numId="3" w16cid:durableId="986515433">
    <w:abstractNumId w:val="7"/>
  </w:num>
  <w:num w:numId="4" w16cid:durableId="2101170362">
    <w:abstractNumId w:val="8"/>
  </w:num>
  <w:num w:numId="5" w16cid:durableId="1332368308">
    <w:abstractNumId w:val="3"/>
  </w:num>
  <w:num w:numId="6" w16cid:durableId="587621003">
    <w:abstractNumId w:val="14"/>
  </w:num>
  <w:num w:numId="7" w16cid:durableId="1427771965">
    <w:abstractNumId w:val="11"/>
  </w:num>
  <w:num w:numId="8" w16cid:durableId="1203251644">
    <w:abstractNumId w:val="4"/>
  </w:num>
  <w:num w:numId="9" w16cid:durableId="1588884636">
    <w:abstractNumId w:val="12"/>
  </w:num>
  <w:num w:numId="10" w16cid:durableId="1753430331">
    <w:abstractNumId w:val="1"/>
  </w:num>
  <w:num w:numId="11" w16cid:durableId="890926423">
    <w:abstractNumId w:val="13"/>
  </w:num>
  <w:num w:numId="12" w16cid:durableId="351541833">
    <w:abstractNumId w:val="10"/>
  </w:num>
  <w:num w:numId="13" w16cid:durableId="2133474731">
    <w:abstractNumId w:val="16"/>
  </w:num>
  <w:num w:numId="14" w16cid:durableId="1698656525">
    <w:abstractNumId w:val="17"/>
  </w:num>
  <w:num w:numId="15" w16cid:durableId="1621494411">
    <w:abstractNumId w:val="5"/>
  </w:num>
  <w:num w:numId="16" w16cid:durableId="1319460143">
    <w:abstractNumId w:val="6"/>
  </w:num>
  <w:num w:numId="17" w16cid:durableId="204299568">
    <w:abstractNumId w:val="18"/>
  </w:num>
  <w:num w:numId="18" w16cid:durableId="2068188853">
    <w:abstractNumId w:val="2"/>
  </w:num>
  <w:num w:numId="19" w16cid:durableId="21394517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4BF"/>
    <w:rsid w:val="00000F08"/>
    <w:rsid w:val="0000439B"/>
    <w:rsid w:val="000103BC"/>
    <w:rsid w:val="000105DA"/>
    <w:rsid w:val="000127A2"/>
    <w:rsid w:val="00016069"/>
    <w:rsid w:val="0001682E"/>
    <w:rsid w:val="00016A00"/>
    <w:rsid w:val="00022E45"/>
    <w:rsid w:val="00024521"/>
    <w:rsid w:val="00026AD7"/>
    <w:rsid w:val="000335ED"/>
    <w:rsid w:val="00036DCA"/>
    <w:rsid w:val="0004188D"/>
    <w:rsid w:val="00041C16"/>
    <w:rsid w:val="0004240E"/>
    <w:rsid w:val="0004627A"/>
    <w:rsid w:val="0004668A"/>
    <w:rsid w:val="000542A4"/>
    <w:rsid w:val="0006449F"/>
    <w:rsid w:val="00066157"/>
    <w:rsid w:val="00070776"/>
    <w:rsid w:val="00070F89"/>
    <w:rsid w:val="00071B3F"/>
    <w:rsid w:val="0007211B"/>
    <w:rsid w:val="0007224D"/>
    <w:rsid w:val="000732D5"/>
    <w:rsid w:val="00074073"/>
    <w:rsid w:val="000742F2"/>
    <w:rsid w:val="000818CC"/>
    <w:rsid w:val="00092153"/>
    <w:rsid w:val="00093E26"/>
    <w:rsid w:val="000A06FD"/>
    <w:rsid w:val="000A0F83"/>
    <w:rsid w:val="000A45AF"/>
    <w:rsid w:val="000B05CB"/>
    <w:rsid w:val="000B6870"/>
    <w:rsid w:val="000B6F1A"/>
    <w:rsid w:val="000C4638"/>
    <w:rsid w:val="000C4F45"/>
    <w:rsid w:val="000C6C87"/>
    <w:rsid w:val="000C791C"/>
    <w:rsid w:val="000D3752"/>
    <w:rsid w:val="000D762A"/>
    <w:rsid w:val="000E27C0"/>
    <w:rsid w:val="000E45D1"/>
    <w:rsid w:val="000E75F4"/>
    <w:rsid w:val="00104120"/>
    <w:rsid w:val="00106791"/>
    <w:rsid w:val="001110F9"/>
    <w:rsid w:val="00111EEE"/>
    <w:rsid w:val="00112692"/>
    <w:rsid w:val="001146DA"/>
    <w:rsid w:val="00115358"/>
    <w:rsid w:val="00116AE4"/>
    <w:rsid w:val="00121278"/>
    <w:rsid w:val="00125915"/>
    <w:rsid w:val="0012593B"/>
    <w:rsid w:val="00126EB8"/>
    <w:rsid w:val="001327CD"/>
    <w:rsid w:val="00135B4E"/>
    <w:rsid w:val="0014075C"/>
    <w:rsid w:val="00142634"/>
    <w:rsid w:val="001445AD"/>
    <w:rsid w:val="00153DD2"/>
    <w:rsid w:val="00154C0E"/>
    <w:rsid w:val="00156899"/>
    <w:rsid w:val="00161615"/>
    <w:rsid w:val="00162D2D"/>
    <w:rsid w:val="001643AC"/>
    <w:rsid w:val="00164939"/>
    <w:rsid w:val="00171B2A"/>
    <w:rsid w:val="00171DB7"/>
    <w:rsid w:val="00177973"/>
    <w:rsid w:val="0018676F"/>
    <w:rsid w:val="00190362"/>
    <w:rsid w:val="001928CE"/>
    <w:rsid w:val="00193DF0"/>
    <w:rsid w:val="001A1AB3"/>
    <w:rsid w:val="001A3AC5"/>
    <w:rsid w:val="001B073D"/>
    <w:rsid w:val="001B4B5B"/>
    <w:rsid w:val="001B67E8"/>
    <w:rsid w:val="001C07B4"/>
    <w:rsid w:val="001C08A0"/>
    <w:rsid w:val="001C08ED"/>
    <w:rsid w:val="001C3761"/>
    <w:rsid w:val="001C43F4"/>
    <w:rsid w:val="001C62D7"/>
    <w:rsid w:val="001C64C2"/>
    <w:rsid w:val="001D0DED"/>
    <w:rsid w:val="001D1139"/>
    <w:rsid w:val="001D66B6"/>
    <w:rsid w:val="001E1637"/>
    <w:rsid w:val="001E5FDF"/>
    <w:rsid w:val="001F133E"/>
    <w:rsid w:val="001F3C9A"/>
    <w:rsid w:val="001F455A"/>
    <w:rsid w:val="001F5698"/>
    <w:rsid w:val="00202A9C"/>
    <w:rsid w:val="002048B7"/>
    <w:rsid w:val="00205096"/>
    <w:rsid w:val="002054F1"/>
    <w:rsid w:val="00205809"/>
    <w:rsid w:val="002107DD"/>
    <w:rsid w:val="00212B80"/>
    <w:rsid w:val="002140A0"/>
    <w:rsid w:val="00215328"/>
    <w:rsid w:val="0021749C"/>
    <w:rsid w:val="00220EC6"/>
    <w:rsid w:val="00226163"/>
    <w:rsid w:val="00226342"/>
    <w:rsid w:val="00247138"/>
    <w:rsid w:val="002500FB"/>
    <w:rsid w:val="00254B3D"/>
    <w:rsid w:val="002555E8"/>
    <w:rsid w:val="00261CAA"/>
    <w:rsid w:val="00263006"/>
    <w:rsid w:val="002652F2"/>
    <w:rsid w:val="0027361B"/>
    <w:rsid w:val="00274580"/>
    <w:rsid w:val="00290FF0"/>
    <w:rsid w:val="00294CC0"/>
    <w:rsid w:val="002A149C"/>
    <w:rsid w:val="002A2E4A"/>
    <w:rsid w:val="002A39E1"/>
    <w:rsid w:val="002B1E67"/>
    <w:rsid w:val="002B34ED"/>
    <w:rsid w:val="002B371B"/>
    <w:rsid w:val="002B6D27"/>
    <w:rsid w:val="002C10FF"/>
    <w:rsid w:val="002C26B5"/>
    <w:rsid w:val="002D2006"/>
    <w:rsid w:val="002D27C7"/>
    <w:rsid w:val="002D454D"/>
    <w:rsid w:val="002E00A4"/>
    <w:rsid w:val="002E0D64"/>
    <w:rsid w:val="002E3C69"/>
    <w:rsid w:val="002E3DAE"/>
    <w:rsid w:val="002E4AE1"/>
    <w:rsid w:val="002E6009"/>
    <w:rsid w:val="002E64B3"/>
    <w:rsid w:val="002E7D04"/>
    <w:rsid w:val="002F02E3"/>
    <w:rsid w:val="002F22FF"/>
    <w:rsid w:val="0030180F"/>
    <w:rsid w:val="003055CC"/>
    <w:rsid w:val="003055E7"/>
    <w:rsid w:val="00305D0A"/>
    <w:rsid w:val="00306680"/>
    <w:rsid w:val="00310601"/>
    <w:rsid w:val="00310EDC"/>
    <w:rsid w:val="00315980"/>
    <w:rsid w:val="00317BE8"/>
    <w:rsid w:val="00325189"/>
    <w:rsid w:val="00330349"/>
    <w:rsid w:val="0033196F"/>
    <w:rsid w:val="00337A27"/>
    <w:rsid w:val="00337E38"/>
    <w:rsid w:val="0034106E"/>
    <w:rsid w:val="00341E9B"/>
    <w:rsid w:val="003446B6"/>
    <w:rsid w:val="003546F0"/>
    <w:rsid w:val="0035493F"/>
    <w:rsid w:val="00363A4A"/>
    <w:rsid w:val="003657C8"/>
    <w:rsid w:val="00365FC3"/>
    <w:rsid w:val="0036699C"/>
    <w:rsid w:val="003676C2"/>
    <w:rsid w:val="00367E5E"/>
    <w:rsid w:val="003707EB"/>
    <w:rsid w:val="0037711A"/>
    <w:rsid w:val="0038177B"/>
    <w:rsid w:val="00383243"/>
    <w:rsid w:val="00384E4B"/>
    <w:rsid w:val="00390617"/>
    <w:rsid w:val="00394E51"/>
    <w:rsid w:val="00394FB8"/>
    <w:rsid w:val="00395AE7"/>
    <w:rsid w:val="003A1E2A"/>
    <w:rsid w:val="003B0034"/>
    <w:rsid w:val="003B3A2F"/>
    <w:rsid w:val="003B3AF8"/>
    <w:rsid w:val="003B5D0D"/>
    <w:rsid w:val="003B6E12"/>
    <w:rsid w:val="003C5447"/>
    <w:rsid w:val="003D1F7B"/>
    <w:rsid w:val="003D2BD4"/>
    <w:rsid w:val="003D6E11"/>
    <w:rsid w:val="003F0BB0"/>
    <w:rsid w:val="003F3E7D"/>
    <w:rsid w:val="00407821"/>
    <w:rsid w:val="00417B54"/>
    <w:rsid w:val="00424F2B"/>
    <w:rsid w:val="00432D40"/>
    <w:rsid w:val="00433815"/>
    <w:rsid w:val="00436783"/>
    <w:rsid w:val="0044067E"/>
    <w:rsid w:val="004535C0"/>
    <w:rsid w:val="00453C07"/>
    <w:rsid w:val="00460E4A"/>
    <w:rsid w:val="00463721"/>
    <w:rsid w:val="00464383"/>
    <w:rsid w:val="00464E3F"/>
    <w:rsid w:val="00465352"/>
    <w:rsid w:val="00467BB3"/>
    <w:rsid w:val="00470C78"/>
    <w:rsid w:val="004719A1"/>
    <w:rsid w:val="0047383D"/>
    <w:rsid w:val="00473B17"/>
    <w:rsid w:val="00475927"/>
    <w:rsid w:val="00481E02"/>
    <w:rsid w:val="00484257"/>
    <w:rsid w:val="004A187E"/>
    <w:rsid w:val="004A3016"/>
    <w:rsid w:val="004A7F71"/>
    <w:rsid w:val="004B029A"/>
    <w:rsid w:val="004B0641"/>
    <w:rsid w:val="004B5102"/>
    <w:rsid w:val="004B7A4A"/>
    <w:rsid w:val="004B7B56"/>
    <w:rsid w:val="004C0ED6"/>
    <w:rsid w:val="004C304B"/>
    <w:rsid w:val="004C3DC7"/>
    <w:rsid w:val="004C64C5"/>
    <w:rsid w:val="004C6E7E"/>
    <w:rsid w:val="004D0B52"/>
    <w:rsid w:val="004D19D8"/>
    <w:rsid w:val="004D3DFA"/>
    <w:rsid w:val="004D5111"/>
    <w:rsid w:val="004D639B"/>
    <w:rsid w:val="004E0746"/>
    <w:rsid w:val="004E1294"/>
    <w:rsid w:val="004E4F7D"/>
    <w:rsid w:val="004E4F98"/>
    <w:rsid w:val="004E5A34"/>
    <w:rsid w:val="004E7755"/>
    <w:rsid w:val="00501168"/>
    <w:rsid w:val="00502103"/>
    <w:rsid w:val="0050294B"/>
    <w:rsid w:val="00505EC0"/>
    <w:rsid w:val="005077BF"/>
    <w:rsid w:val="00510FF4"/>
    <w:rsid w:val="00514CBD"/>
    <w:rsid w:val="0053076C"/>
    <w:rsid w:val="005318FB"/>
    <w:rsid w:val="00532316"/>
    <w:rsid w:val="0053378A"/>
    <w:rsid w:val="005351AB"/>
    <w:rsid w:val="005400B8"/>
    <w:rsid w:val="00540CDB"/>
    <w:rsid w:val="0054339E"/>
    <w:rsid w:val="00543A96"/>
    <w:rsid w:val="005463AE"/>
    <w:rsid w:val="0054656F"/>
    <w:rsid w:val="005532C9"/>
    <w:rsid w:val="0055398A"/>
    <w:rsid w:val="00561464"/>
    <w:rsid w:val="005672EF"/>
    <w:rsid w:val="00571CF8"/>
    <w:rsid w:val="0057322F"/>
    <w:rsid w:val="00575325"/>
    <w:rsid w:val="0058247F"/>
    <w:rsid w:val="005905D8"/>
    <w:rsid w:val="00590C9C"/>
    <w:rsid w:val="005937CE"/>
    <w:rsid w:val="005A1066"/>
    <w:rsid w:val="005A1394"/>
    <w:rsid w:val="005A2C1B"/>
    <w:rsid w:val="005A7292"/>
    <w:rsid w:val="005A7A79"/>
    <w:rsid w:val="005A7DCD"/>
    <w:rsid w:val="005A7F7B"/>
    <w:rsid w:val="005B005B"/>
    <w:rsid w:val="005B6714"/>
    <w:rsid w:val="005B7B2D"/>
    <w:rsid w:val="005C0D70"/>
    <w:rsid w:val="005C10BB"/>
    <w:rsid w:val="005C6A3B"/>
    <w:rsid w:val="005D0F6D"/>
    <w:rsid w:val="005D4D85"/>
    <w:rsid w:val="005D6725"/>
    <w:rsid w:val="005E132A"/>
    <w:rsid w:val="005E1EB4"/>
    <w:rsid w:val="005E23FD"/>
    <w:rsid w:val="005E2C1C"/>
    <w:rsid w:val="005E3DCF"/>
    <w:rsid w:val="005F5D41"/>
    <w:rsid w:val="00604720"/>
    <w:rsid w:val="0060509B"/>
    <w:rsid w:val="006060C7"/>
    <w:rsid w:val="006071B1"/>
    <w:rsid w:val="006208BE"/>
    <w:rsid w:val="0062562B"/>
    <w:rsid w:val="00634983"/>
    <w:rsid w:val="00634C7E"/>
    <w:rsid w:val="006367DE"/>
    <w:rsid w:val="00640855"/>
    <w:rsid w:val="0064570F"/>
    <w:rsid w:val="00645F59"/>
    <w:rsid w:val="00646022"/>
    <w:rsid w:val="00651C08"/>
    <w:rsid w:val="0066148A"/>
    <w:rsid w:val="00670A7B"/>
    <w:rsid w:val="00673D82"/>
    <w:rsid w:val="006802DB"/>
    <w:rsid w:val="00681F8F"/>
    <w:rsid w:val="00683E20"/>
    <w:rsid w:val="00686BB5"/>
    <w:rsid w:val="00687055"/>
    <w:rsid w:val="00696595"/>
    <w:rsid w:val="00697355"/>
    <w:rsid w:val="006A098A"/>
    <w:rsid w:val="006A0CDA"/>
    <w:rsid w:val="006A55D8"/>
    <w:rsid w:val="006A687E"/>
    <w:rsid w:val="006A6D0D"/>
    <w:rsid w:val="006B2AAD"/>
    <w:rsid w:val="006B4DBF"/>
    <w:rsid w:val="006B50B2"/>
    <w:rsid w:val="006B5BD3"/>
    <w:rsid w:val="006C0BE5"/>
    <w:rsid w:val="006C5AE4"/>
    <w:rsid w:val="006C633E"/>
    <w:rsid w:val="006D1E8E"/>
    <w:rsid w:val="006D2C91"/>
    <w:rsid w:val="006D4299"/>
    <w:rsid w:val="006E1425"/>
    <w:rsid w:val="006F1D42"/>
    <w:rsid w:val="006F2861"/>
    <w:rsid w:val="006F30BC"/>
    <w:rsid w:val="006F36AC"/>
    <w:rsid w:val="006F755F"/>
    <w:rsid w:val="00700072"/>
    <w:rsid w:val="00713561"/>
    <w:rsid w:val="00715555"/>
    <w:rsid w:val="00716872"/>
    <w:rsid w:val="0072197B"/>
    <w:rsid w:val="00723DD1"/>
    <w:rsid w:val="00724A4D"/>
    <w:rsid w:val="00724D09"/>
    <w:rsid w:val="007309BD"/>
    <w:rsid w:val="007312B8"/>
    <w:rsid w:val="00733FA9"/>
    <w:rsid w:val="007353B7"/>
    <w:rsid w:val="00735ABD"/>
    <w:rsid w:val="0073762E"/>
    <w:rsid w:val="0074062B"/>
    <w:rsid w:val="00740A90"/>
    <w:rsid w:val="00750572"/>
    <w:rsid w:val="00750ECE"/>
    <w:rsid w:val="00751688"/>
    <w:rsid w:val="0075292E"/>
    <w:rsid w:val="00753650"/>
    <w:rsid w:val="00755666"/>
    <w:rsid w:val="00756D7B"/>
    <w:rsid w:val="00757F2C"/>
    <w:rsid w:val="0076645E"/>
    <w:rsid w:val="00774600"/>
    <w:rsid w:val="0078243F"/>
    <w:rsid w:val="0078543B"/>
    <w:rsid w:val="007860C6"/>
    <w:rsid w:val="00790320"/>
    <w:rsid w:val="00790DEE"/>
    <w:rsid w:val="00795B3E"/>
    <w:rsid w:val="007A2D64"/>
    <w:rsid w:val="007B35FD"/>
    <w:rsid w:val="007B3F3D"/>
    <w:rsid w:val="007B5924"/>
    <w:rsid w:val="007B6FA1"/>
    <w:rsid w:val="007C2252"/>
    <w:rsid w:val="007D2B9C"/>
    <w:rsid w:val="007D4975"/>
    <w:rsid w:val="007D670E"/>
    <w:rsid w:val="007D68BD"/>
    <w:rsid w:val="007E5668"/>
    <w:rsid w:val="007E6CF7"/>
    <w:rsid w:val="007F2A35"/>
    <w:rsid w:val="007F3AF5"/>
    <w:rsid w:val="007F6DA0"/>
    <w:rsid w:val="008010E9"/>
    <w:rsid w:val="00803EC8"/>
    <w:rsid w:val="00820004"/>
    <w:rsid w:val="008206DB"/>
    <w:rsid w:val="008219E6"/>
    <w:rsid w:val="00821A06"/>
    <w:rsid w:val="00827F74"/>
    <w:rsid w:val="008460CC"/>
    <w:rsid w:val="00846544"/>
    <w:rsid w:val="00847089"/>
    <w:rsid w:val="008533A6"/>
    <w:rsid w:val="00853D9F"/>
    <w:rsid w:val="008606D5"/>
    <w:rsid w:val="00862052"/>
    <w:rsid w:val="00864CE3"/>
    <w:rsid w:val="00865733"/>
    <w:rsid w:val="0086623F"/>
    <w:rsid w:val="00870577"/>
    <w:rsid w:val="00876DE1"/>
    <w:rsid w:val="00880117"/>
    <w:rsid w:val="00882E7E"/>
    <w:rsid w:val="00883B2A"/>
    <w:rsid w:val="008848CA"/>
    <w:rsid w:val="00896C4E"/>
    <w:rsid w:val="00897AB0"/>
    <w:rsid w:val="008A15A1"/>
    <w:rsid w:val="008A6A06"/>
    <w:rsid w:val="008B3396"/>
    <w:rsid w:val="008B6630"/>
    <w:rsid w:val="008B6983"/>
    <w:rsid w:val="008B7C94"/>
    <w:rsid w:val="008B7CC6"/>
    <w:rsid w:val="008C1303"/>
    <w:rsid w:val="008C26BC"/>
    <w:rsid w:val="008C4D2D"/>
    <w:rsid w:val="008C4F6F"/>
    <w:rsid w:val="008C5D83"/>
    <w:rsid w:val="008D3A65"/>
    <w:rsid w:val="008D636D"/>
    <w:rsid w:val="008D6B61"/>
    <w:rsid w:val="008D7F32"/>
    <w:rsid w:val="008E247B"/>
    <w:rsid w:val="008E36E7"/>
    <w:rsid w:val="008E3C1E"/>
    <w:rsid w:val="008E3E5D"/>
    <w:rsid w:val="008E5518"/>
    <w:rsid w:val="008E69E6"/>
    <w:rsid w:val="008F4B7A"/>
    <w:rsid w:val="009009F2"/>
    <w:rsid w:val="00907EA1"/>
    <w:rsid w:val="009143B6"/>
    <w:rsid w:val="009250C6"/>
    <w:rsid w:val="0093062A"/>
    <w:rsid w:val="00932469"/>
    <w:rsid w:val="00933845"/>
    <w:rsid w:val="00933B40"/>
    <w:rsid w:val="00935708"/>
    <w:rsid w:val="0093605E"/>
    <w:rsid w:val="009369C9"/>
    <w:rsid w:val="00962FEA"/>
    <w:rsid w:val="009632B3"/>
    <w:rsid w:val="009633F4"/>
    <w:rsid w:val="009649D1"/>
    <w:rsid w:val="00972BF4"/>
    <w:rsid w:val="00977245"/>
    <w:rsid w:val="009774F7"/>
    <w:rsid w:val="00981132"/>
    <w:rsid w:val="00984BF6"/>
    <w:rsid w:val="00985FA2"/>
    <w:rsid w:val="0098702B"/>
    <w:rsid w:val="00993669"/>
    <w:rsid w:val="00995340"/>
    <w:rsid w:val="00997D96"/>
    <w:rsid w:val="009A1F31"/>
    <w:rsid w:val="009A32D1"/>
    <w:rsid w:val="009A585B"/>
    <w:rsid w:val="009A6BB2"/>
    <w:rsid w:val="009B2123"/>
    <w:rsid w:val="009B7195"/>
    <w:rsid w:val="009C2502"/>
    <w:rsid w:val="009C3719"/>
    <w:rsid w:val="009C4690"/>
    <w:rsid w:val="009C4736"/>
    <w:rsid w:val="009C48A3"/>
    <w:rsid w:val="009C560B"/>
    <w:rsid w:val="009D0159"/>
    <w:rsid w:val="009D6ABC"/>
    <w:rsid w:val="009E7364"/>
    <w:rsid w:val="009E741A"/>
    <w:rsid w:val="009F0EB8"/>
    <w:rsid w:val="009F41A3"/>
    <w:rsid w:val="00A00181"/>
    <w:rsid w:val="00A02BA4"/>
    <w:rsid w:val="00A07640"/>
    <w:rsid w:val="00A07EA0"/>
    <w:rsid w:val="00A20B07"/>
    <w:rsid w:val="00A21CBD"/>
    <w:rsid w:val="00A23953"/>
    <w:rsid w:val="00A274F1"/>
    <w:rsid w:val="00A32667"/>
    <w:rsid w:val="00A34A79"/>
    <w:rsid w:val="00A40591"/>
    <w:rsid w:val="00A40EAD"/>
    <w:rsid w:val="00A51643"/>
    <w:rsid w:val="00A52147"/>
    <w:rsid w:val="00A5358B"/>
    <w:rsid w:val="00A55AD8"/>
    <w:rsid w:val="00A55B74"/>
    <w:rsid w:val="00A5790B"/>
    <w:rsid w:val="00A67D71"/>
    <w:rsid w:val="00A74FC8"/>
    <w:rsid w:val="00A7561C"/>
    <w:rsid w:val="00A75705"/>
    <w:rsid w:val="00A7711D"/>
    <w:rsid w:val="00A8113F"/>
    <w:rsid w:val="00A87765"/>
    <w:rsid w:val="00A96CFF"/>
    <w:rsid w:val="00AA2949"/>
    <w:rsid w:val="00AA2F6E"/>
    <w:rsid w:val="00AA425B"/>
    <w:rsid w:val="00AA640F"/>
    <w:rsid w:val="00AB1673"/>
    <w:rsid w:val="00AC1B14"/>
    <w:rsid w:val="00AC3CF9"/>
    <w:rsid w:val="00AC5A3B"/>
    <w:rsid w:val="00AC5D28"/>
    <w:rsid w:val="00AD4AF3"/>
    <w:rsid w:val="00AD7440"/>
    <w:rsid w:val="00AE2AA5"/>
    <w:rsid w:val="00AE3A9B"/>
    <w:rsid w:val="00AF078D"/>
    <w:rsid w:val="00AF10E4"/>
    <w:rsid w:val="00AF2E31"/>
    <w:rsid w:val="00AF300D"/>
    <w:rsid w:val="00AF45AC"/>
    <w:rsid w:val="00B02E4E"/>
    <w:rsid w:val="00B15BEA"/>
    <w:rsid w:val="00B15CA0"/>
    <w:rsid w:val="00B215E3"/>
    <w:rsid w:val="00B21B07"/>
    <w:rsid w:val="00B2274C"/>
    <w:rsid w:val="00B30D80"/>
    <w:rsid w:val="00B31081"/>
    <w:rsid w:val="00B32246"/>
    <w:rsid w:val="00B32D66"/>
    <w:rsid w:val="00B333F0"/>
    <w:rsid w:val="00B41318"/>
    <w:rsid w:val="00B458CC"/>
    <w:rsid w:val="00B515D9"/>
    <w:rsid w:val="00B540D6"/>
    <w:rsid w:val="00B54F9F"/>
    <w:rsid w:val="00B551BF"/>
    <w:rsid w:val="00B6304F"/>
    <w:rsid w:val="00B63989"/>
    <w:rsid w:val="00B652C1"/>
    <w:rsid w:val="00B66E22"/>
    <w:rsid w:val="00B71B14"/>
    <w:rsid w:val="00B757D5"/>
    <w:rsid w:val="00B75D85"/>
    <w:rsid w:val="00B77F98"/>
    <w:rsid w:val="00B82995"/>
    <w:rsid w:val="00B85592"/>
    <w:rsid w:val="00B877BE"/>
    <w:rsid w:val="00B9047C"/>
    <w:rsid w:val="00B90542"/>
    <w:rsid w:val="00B9722B"/>
    <w:rsid w:val="00BA02A3"/>
    <w:rsid w:val="00BA133B"/>
    <w:rsid w:val="00BA1FFB"/>
    <w:rsid w:val="00BA5AF0"/>
    <w:rsid w:val="00BB361A"/>
    <w:rsid w:val="00BB4C98"/>
    <w:rsid w:val="00BB5A3C"/>
    <w:rsid w:val="00BB7216"/>
    <w:rsid w:val="00BC343A"/>
    <w:rsid w:val="00BC34BD"/>
    <w:rsid w:val="00BC7A59"/>
    <w:rsid w:val="00BD0A81"/>
    <w:rsid w:val="00BD0EBC"/>
    <w:rsid w:val="00BD4F9C"/>
    <w:rsid w:val="00BD53CF"/>
    <w:rsid w:val="00BD6FF0"/>
    <w:rsid w:val="00BE3D49"/>
    <w:rsid w:val="00BF2A37"/>
    <w:rsid w:val="00C03BC5"/>
    <w:rsid w:val="00C0480D"/>
    <w:rsid w:val="00C050E7"/>
    <w:rsid w:val="00C06A76"/>
    <w:rsid w:val="00C1299E"/>
    <w:rsid w:val="00C1373D"/>
    <w:rsid w:val="00C14F46"/>
    <w:rsid w:val="00C1520A"/>
    <w:rsid w:val="00C152AE"/>
    <w:rsid w:val="00C15CDD"/>
    <w:rsid w:val="00C160CD"/>
    <w:rsid w:val="00C20504"/>
    <w:rsid w:val="00C20EB0"/>
    <w:rsid w:val="00C221CE"/>
    <w:rsid w:val="00C23057"/>
    <w:rsid w:val="00C23D25"/>
    <w:rsid w:val="00C251D5"/>
    <w:rsid w:val="00C30796"/>
    <w:rsid w:val="00C30CB9"/>
    <w:rsid w:val="00C314AB"/>
    <w:rsid w:val="00C330F9"/>
    <w:rsid w:val="00C355BC"/>
    <w:rsid w:val="00C370CA"/>
    <w:rsid w:val="00C4145D"/>
    <w:rsid w:val="00C42127"/>
    <w:rsid w:val="00C531F8"/>
    <w:rsid w:val="00C54718"/>
    <w:rsid w:val="00C556F5"/>
    <w:rsid w:val="00C5680D"/>
    <w:rsid w:val="00C601A6"/>
    <w:rsid w:val="00C6054F"/>
    <w:rsid w:val="00C70ED6"/>
    <w:rsid w:val="00C72687"/>
    <w:rsid w:val="00C729C7"/>
    <w:rsid w:val="00C75C24"/>
    <w:rsid w:val="00C841F0"/>
    <w:rsid w:val="00C86C8B"/>
    <w:rsid w:val="00C8716F"/>
    <w:rsid w:val="00C876DC"/>
    <w:rsid w:val="00C92474"/>
    <w:rsid w:val="00C94048"/>
    <w:rsid w:val="00C953D6"/>
    <w:rsid w:val="00CA303F"/>
    <w:rsid w:val="00CA36A6"/>
    <w:rsid w:val="00CA60E2"/>
    <w:rsid w:val="00CA672D"/>
    <w:rsid w:val="00CA73C5"/>
    <w:rsid w:val="00CB0C14"/>
    <w:rsid w:val="00CB2433"/>
    <w:rsid w:val="00CB539E"/>
    <w:rsid w:val="00CB5F86"/>
    <w:rsid w:val="00CB7140"/>
    <w:rsid w:val="00CC5245"/>
    <w:rsid w:val="00CC6659"/>
    <w:rsid w:val="00CC7287"/>
    <w:rsid w:val="00CD1112"/>
    <w:rsid w:val="00CD344A"/>
    <w:rsid w:val="00CD6312"/>
    <w:rsid w:val="00CD6336"/>
    <w:rsid w:val="00CE08EC"/>
    <w:rsid w:val="00CE1080"/>
    <w:rsid w:val="00CE3570"/>
    <w:rsid w:val="00CE4B22"/>
    <w:rsid w:val="00CE629B"/>
    <w:rsid w:val="00CE6814"/>
    <w:rsid w:val="00D02CA0"/>
    <w:rsid w:val="00D055D3"/>
    <w:rsid w:val="00D10995"/>
    <w:rsid w:val="00D12F77"/>
    <w:rsid w:val="00D13EF7"/>
    <w:rsid w:val="00D17A86"/>
    <w:rsid w:val="00D237F2"/>
    <w:rsid w:val="00D260FC"/>
    <w:rsid w:val="00D323C2"/>
    <w:rsid w:val="00D33558"/>
    <w:rsid w:val="00D377F1"/>
    <w:rsid w:val="00D40B80"/>
    <w:rsid w:val="00D447CF"/>
    <w:rsid w:val="00D4670C"/>
    <w:rsid w:val="00D46F79"/>
    <w:rsid w:val="00D52DA8"/>
    <w:rsid w:val="00D53F28"/>
    <w:rsid w:val="00D56823"/>
    <w:rsid w:val="00D5696C"/>
    <w:rsid w:val="00D57ACE"/>
    <w:rsid w:val="00D60C2F"/>
    <w:rsid w:val="00D6246A"/>
    <w:rsid w:val="00D652DA"/>
    <w:rsid w:val="00D714D8"/>
    <w:rsid w:val="00D7156D"/>
    <w:rsid w:val="00D72858"/>
    <w:rsid w:val="00D7470B"/>
    <w:rsid w:val="00D74C00"/>
    <w:rsid w:val="00D74E68"/>
    <w:rsid w:val="00D81040"/>
    <w:rsid w:val="00D84770"/>
    <w:rsid w:val="00D91D28"/>
    <w:rsid w:val="00D93344"/>
    <w:rsid w:val="00D94596"/>
    <w:rsid w:val="00D94B56"/>
    <w:rsid w:val="00D9599B"/>
    <w:rsid w:val="00DA18B7"/>
    <w:rsid w:val="00DA1E22"/>
    <w:rsid w:val="00DA262C"/>
    <w:rsid w:val="00DA55CF"/>
    <w:rsid w:val="00DA7A9F"/>
    <w:rsid w:val="00DB00D7"/>
    <w:rsid w:val="00DB3529"/>
    <w:rsid w:val="00DB6B2C"/>
    <w:rsid w:val="00DB747B"/>
    <w:rsid w:val="00DC0109"/>
    <w:rsid w:val="00DC2F71"/>
    <w:rsid w:val="00DC64C9"/>
    <w:rsid w:val="00DC7F23"/>
    <w:rsid w:val="00DD0BF4"/>
    <w:rsid w:val="00DD2F6E"/>
    <w:rsid w:val="00DD3382"/>
    <w:rsid w:val="00DD34C0"/>
    <w:rsid w:val="00DE3323"/>
    <w:rsid w:val="00DE4FC1"/>
    <w:rsid w:val="00DE73E6"/>
    <w:rsid w:val="00DF0E81"/>
    <w:rsid w:val="00DF0ECD"/>
    <w:rsid w:val="00DF1777"/>
    <w:rsid w:val="00DF4FF1"/>
    <w:rsid w:val="00E03F37"/>
    <w:rsid w:val="00E04C2A"/>
    <w:rsid w:val="00E06804"/>
    <w:rsid w:val="00E117C0"/>
    <w:rsid w:val="00E140AE"/>
    <w:rsid w:val="00E17E67"/>
    <w:rsid w:val="00E25EE5"/>
    <w:rsid w:val="00E27CD0"/>
    <w:rsid w:val="00E27F7C"/>
    <w:rsid w:val="00E30F49"/>
    <w:rsid w:val="00E321EB"/>
    <w:rsid w:val="00E33244"/>
    <w:rsid w:val="00E349A6"/>
    <w:rsid w:val="00E3593A"/>
    <w:rsid w:val="00E35A96"/>
    <w:rsid w:val="00E41495"/>
    <w:rsid w:val="00E426B9"/>
    <w:rsid w:val="00E42CF7"/>
    <w:rsid w:val="00E52CE2"/>
    <w:rsid w:val="00E54345"/>
    <w:rsid w:val="00E57477"/>
    <w:rsid w:val="00E634BF"/>
    <w:rsid w:val="00E6428A"/>
    <w:rsid w:val="00E666A0"/>
    <w:rsid w:val="00E674A1"/>
    <w:rsid w:val="00E67571"/>
    <w:rsid w:val="00E73871"/>
    <w:rsid w:val="00E73EB2"/>
    <w:rsid w:val="00E76B7B"/>
    <w:rsid w:val="00E80A13"/>
    <w:rsid w:val="00E80A61"/>
    <w:rsid w:val="00E80F96"/>
    <w:rsid w:val="00E81A9B"/>
    <w:rsid w:val="00E8706A"/>
    <w:rsid w:val="00E8722B"/>
    <w:rsid w:val="00E9030D"/>
    <w:rsid w:val="00E90A65"/>
    <w:rsid w:val="00E92031"/>
    <w:rsid w:val="00E93C20"/>
    <w:rsid w:val="00E97BD3"/>
    <w:rsid w:val="00EA5251"/>
    <w:rsid w:val="00EA6E12"/>
    <w:rsid w:val="00EB2A32"/>
    <w:rsid w:val="00EB7D96"/>
    <w:rsid w:val="00EC374A"/>
    <w:rsid w:val="00EC5D72"/>
    <w:rsid w:val="00EC6917"/>
    <w:rsid w:val="00EC7DF5"/>
    <w:rsid w:val="00ED2042"/>
    <w:rsid w:val="00ED28D6"/>
    <w:rsid w:val="00ED5B18"/>
    <w:rsid w:val="00ED6452"/>
    <w:rsid w:val="00EE3658"/>
    <w:rsid w:val="00EE6C15"/>
    <w:rsid w:val="00EE7CEC"/>
    <w:rsid w:val="00EF3C20"/>
    <w:rsid w:val="00EF66C6"/>
    <w:rsid w:val="00EF700F"/>
    <w:rsid w:val="00F00569"/>
    <w:rsid w:val="00F01211"/>
    <w:rsid w:val="00F05887"/>
    <w:rsid w:val="00F10354"/>
    <w:rsid w:val="00F1472B"/>
    <w:rsid w:val="00F14F15"/>
    <w:rsid w:val="00F16E9A"/>
    <w:rsid w:val="00F17C40"/>
    <w:rsid w:val="00F21BA2"/>
    <w:rsid w:val="00F242C6"/>
    <w:rsid w:val="00F24832"/>
    <w:rsid w:val="00F30B0F"/>
    <w:rsid w:val="00F3683F"/>
    <w:rsid w:val="00F452EA"/>
    <w:rsid w:val="00F469DE"/>
    <w:rsid w:val="00F47315"/>
    <w:rsid w:val="00F47583"/>
    <w:rsid w:val="00F53A13"/>
    <w:rsid w:val="00F60A24"/>
    <w:rsid w:val="00F67340"/>
    <w:rsid w:val="00F67A6C"/>
    <w:rsid w:val="00F7230A"/>
    <w:rsid w:val="00F74368"/>
    <w:rsid w:val="00F7529F"/>
    <w:rsid w:val="00F77457"/>
    <w:rsid w:val="00F81D55"/>
    <w:rsid w:val="00F82FDD"/>
    <w:rsid w:val="00F83420"/>
    <w:rsid w:val="00F83B00"/>
    <w:rsid w:val="00F83F82"/>
    <w:rsid w:val="00F863BC"/>
    <w:rsid w:val="00F86F4B"/>
    <w:rsid w:val="00F87D21"/>
    <w:rsid w:val="00F87E80"/>
    <w:rsid w:val="00F87F02"/>
    <w:rsid w:val="00F91C00"/>
    <w:rsid w:val="00F91ED6"/>
    <w:rsid w:val="00F94EAE"/>
    <w:rsid w:val="00F973C9"/>
    <w:rsid w:val="00FA1839"/>
    <w:rsid w:val="00FA255B"/>
    <w:rsid w:val="00FA7B55"/>
    <w:rsid w:val="00FB2CCD"/>
    <w:rsid w:val="00FB2F25"/>
    <w:rsid w:val="00FB4CDC"/>
    <w:rsid w:val="00FB5991"/>
    <w:rsid w:val="00FB6E3B"/>
    <w:rsid w:val="00FB7218"/>
    <w:rsid w:val="00FC58DF"/>
    <w:rsid w:val="00FC7BB9"/>
    <w:rsid w:val="00FD0F26"/>
    <w:rsid w:val="00FD26BD"/>
    <w:rsid w:val="00FD5D12"/>
    <w:rsid w:val="00FE2C0C"/>
    <w:rsid w:val="00FE4C71"/>
    <w:rsid w:val="00FF1B74"/>
    <w:rsid w:val="00FF35CA"/>
    <w:rsid w:val="00FF419B"/>
    <w:rsid w:val="00FF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5AE33779"/>
  <w15:docId w15:val="{2AC3BEC3-AE4A-41C1-A2BE-CE7750BC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639B"/>
  </w:style>
  <w:style w:type="paragraph" w:styleId="Heading1">
    <w:name w:val="heading 1"/>
    <w:basedOn w:val="Normal"/>
    <w:next w:val="Normal"/>
    <w:qFormat/>
    <w:rsid w:val="004D639B"/>
    <w:pPr>
      <w:keepNext/>
      <w:outlineLvl w:val="0"/>
    </w:pPr>
    <w:rPr>
      <w:rFonts w:ascii="Futura Lt BT" w:hAnsi="Futura Lt BT"/>
      <w:b/>
      <w:color w:val="000000"/>
      <w:sz w:val="32"/>
    </w:rPr>
  </w:style>
  <w:style w:type="paragraph" w:styleId="Heading2">
    <w:name w:val="heading 2"/>
    <w:basedOn w:val="Normal"/>
    <w:next w:val="Normal"/>
    <w:qFormat/>
    <w:rsid w:val="004D639B"/>
    <w:pPr>
      <w:keepNext/>
      <w:spacing w:before="120" w:after="120"/>
      <w:jc w:val="center"/>
      <w:outlineLvl w:val="1"/>
    </w:pPr>
    <w:rPr>
      <w:rFonts w:ascii="Futura Lt BT" w:hAnsi="Futura Lt BT"/>
      <w:b/>
      <w:color w:val="000000"/>
      <w:sz w:val="24"/>
    </w:rPr>
  </w:style>
  <w:style w:type="paragraph" w:styleId="Heading3">
    <w:name w:val="heading 3"/>
    <w:basedOn w:val="Normal"/>
    <w:next w:val="Normal"/>
    <w:qFormat/>
    <w:rsid w:val="004D639B"/>
    <w:pPr>
      <w:keepNext/>
      <w:spacing w:before="120"/>
      <w:outlineLvl w:val="2"/>
    </w:pPr>
    <w:rPr>
      <w:rFonts w:ascii="Futura Lt BT" w:hAnsi="Futura Lt BT"/>
      <w:b/>
      <w:color w:val="000000"/>
    </w:rPr>
  </w:style>
  <w:style w:type="paragraph" w:styleId="Heading4">
    <w:name w:val="heading 4"/>
    <w:basedOn w:val="Normal"/>
    <w:next w:val="Normal"/>
    <w:qFormat/>
    <w:rsid w:val="004D639B"/>
    <w:pPr>
      <w:keepNext/>
      <w:outlineLvl w:val="3"/>
    </w:pPr>
    <w:rPr>
      <w:rFonts w:ascii="VNI-WIN Sample Font" w:hAnsi="VNI-WIN Sample Font"/>
      <w:b/>
      <w:sz w:val="28"/>
    </w:rPr>
  </w:style>
  <w:style w:type="paragraph" w:styleId="Heading5">
    <w:name w:val="heading 5"/>
    <w:basedOn w:val="Normal"/>
    <w:next w:val="Normal"/>
    <w:qFormat/>
    <w:rsid w:val="004D639B"/>
    <w:pPr>
      <w:keepNext/>
      <w:outlineLvl w:val="4"/>
    </w:pPr>
    <w:rPr>
      <w:rFonts w:ascii="VNI-Times" w:hAnsi="VNI-Times"/>
      <w:b/>
      <w:bCs/>
      <w:sz w:val="24"/>
    </w:rPr>
  </w:style>
  <w:style w:type="paragraph" w:styleId="Heading6">
    <w:name w:val="heading 6"/>
    <w:basedOn w:val="Normal"/>
    <w:next w:val="Normal"/>
    <w:qFormat/>
    <w:rsid w:val="004D639B"/>
    <w:pPr>
      <w:keepNext/>
      <w:outlineLvl w:val="5"/>
    </w:pPr>
    <w:rPr>
      <w:rFonts w:ascii="VNI-Times" w:hAnsi="VNI-Times"/>
      <w:bCs/>
      <w:color w:val="000000"/>
      <w:sz w:val="24"/>
    </w:rPr>
  </w:style>
  <w:style w:type="paragraph" w:styleId="Heading7">
    <w:name w:val="heading 7"/>
    <w:basedOn w:val="Normal"/>
    <w:next w:val="Normal"/>
    <w:qFormat/>
    <w:rsid w:val="00C050E7"/>
    <w:pPr>
      <w:keepNext/>
      <w:jc w:val="center"/>
      <w:outlineLvl w:val="6"/>
    </w:pPr>
    <w:rPr>
      <w:rFonts w:ascii="VNI-Times" w:hAnsi="VNI-Times"/>
      <w:b/>
      <w:sz w:val="44"/>
    </w:rPr>
  </w:style>
  <w:style w:type="paragraph" w:styleId="Heading8">
    <w:name w:val="heading 8"/>
    <w:basedOn w:val="Normal"/>
    <w:next w:val="Normal"/>
    <w:qFormat/>
    <w:rsid w:val="00C050E7"/>
    <w:pPr>
      <w:keepNext/>
      <w:outlineLvl w:val="7"/>
    </w:pPr>
    <w:rPr>
      <w:rFonts w:ascii="VNI-Times" w:hAnsi="VNI-Times"/>
      <w:sz w:val="24"/>
    </w:rPr>
  </w:style>
  <w:style w:type="paragraph" w:styleId="Heading9">
    <w:name w:val="heading 9"/>
    <w:basedOn w:val="Normal"/>
    <w:next w:val="Normal"/>
    <w:qFormat/>
    <w:rsid w:val="006B2AAD"/>
    <w:pPr>
      <w:keepNext/>
      <w:outlineLvl w:val="8"/>
    </w:pPr>
    <w:rPr>
      <w:rFonts w:ascii="VNI-WIN Sample Font" w:hAnsi="VNI-WIN Sample Font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4D639B"/>
    <w:rPr>
      <w:rFonts w:ascii="Futura Lt BT" w:hAnsi="Futura Lt BT"/>
      <w:b/>
      <w:color w:val="000000"/>
      <w:sz w:val="24"/>
    </w:rPr>
  </w:style>
  <w:style w:type="paragraph" w:customStyle="1" w:styleId="CC">
    <w:name w:val="CC"/>
    <w:basedOn w:val="BodyText"/>
    <w:rsid w:val="002D454D"/>
    <w:pPr>
      <w:keepLines/>
      <w:spacing w:after="160"/>
      <w:ind w:left="360" w:hanging="360"/>
    </w:pPr>
  </w:style>
  <w:style w:type="paragraph" w:styleId="BodyText">
    <w:name w:val="Body Text"/>
    <w:basedOn w:val="Normal"/>
    <w:rsid w:val="002D454D"/>
    <w:pPr>
      <w:spacing w:after="120"/>
    </w:pPr>
  </w:style>
  <w:style w:type="paragraph" w:styleId="Title">
    <w:name w:val="Title"/>
    <w:basedOn w:val="Normal"/>
    <w:qFormat/>
    <w:rsid w:val="005A7F7B"/>
    <w:pPr>
      <w:jc w:val="center"/>
    </w:pPr>
    <w:rPr>
      <w:rFonts w:ascii="VNI-Times" w:hAnsi="VNI-Times"/>
      <w:b/>
      <w:sz w:val="36"/>
      <w:u w:val="single"/>
    </w:rPr>
  </w:style>
  <w:style w:type="paragraph" w:styleId="Subtitle">
    <w:name w:val="Subtitle"/>
    <w:basedOn w:val="Normal"/>
    <w:qFormat/>
    <w:rsid w:val="005A7F7B"/>
    <w:pPr>
      <w:jc w:val="center"/>
    </w:pPr>
    <w:rPr>
      <w:rFonts w:ascii="VNI-Times" w:hAnsi="VNI-Times"/>
      <w:b/>
      <w:sz w:val="22"/>
    </w:rPr>
  </w:style>
  <w:style w:type="paragraph" w:customStyle="1" w:styleId="Char">
    <w:name w:val="Char"/>
    <w:basedOn w:val="Normal"/>
    <w:semiHidden/>
    <w:rsid w:val="006A098A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lang w:eastAsia="zh-CN"/>
    </w:rPr>
  </w:style>
  <w:style w:type="table" w:styleId="TableGrid">
    <w:name w:val="Table Grid"/>
    <w:basedOn w:val="TableNormal"/>
    <w:rsid w:val="008C2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E1294"/>
    <w:pPr>
      <w:tabs>
        <w:tab w:val="center" w:pos="4320"/>
        <w:tab w:val="right" w:pos="8640"/>
      </w:tabs>
    </w:pPr>
    <w:rPr>
      <w:rFonts w:ascii=".VnTime" w:hAnsi=".VnTime"/>
      <w:sz w:val="26"/>
    </w:rPr>
  </w:style>
  <w:style w:type="character" w:customStyle="1" w:styleId="HeaderChar">
    <w:name w:val="Header Char"/>
    <w:link w:val="Header"/>
    <w:semiHidden/>
    <w:rsid w:val="004E1294"/>
    <w:rPr>
      <w:rFonts w:ascii=".VnTime" w:hAnsi=".VnTime"/>
      <w:sz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&#212;NG%20N&#7906;%20OANH\N&#258;M%202020\KH%20ANH%20KH&#416;I\DNTT%20Th&#237;%20Nghi&#7879;m%20C&#417;%20&#272;i&#7879;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DNTT Thí Nghiệm Cơ Điện</Template>
  <TotalTime>383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97</cp:revision>
  <cp:lastPrinted>2025-07-10T08:48:00Z</cp:lastPrinted>
  <dcterms:created xsi:type="dcterms:W3CDTF">2020-05-27T03:23:00Z</dcterms:created>
  <dcterms:modified xsi:type="dcterms:W3CDTF">2026-07-23T07:34:00Z</dcterms:modified>
</cp:coreProperties>
</file>